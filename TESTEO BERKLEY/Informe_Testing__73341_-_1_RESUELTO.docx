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2C1879" w14:textId="4E0FC029" w:rsidR="00993554" w:rsidRDefault="00993554" w:rsidP="00812D74">
      <w:pPr>
        <w:pStyle w:val="Ttulo1"/>
        <w:spacing w:before="0" w:after="0"/>
        <w:rPr>
          <w:rFonts w:ascii="Calibri" w:eastAsia="Calibri" w:hAnsi="Calibri" w:cs="Times New Roman"/>
          <w:sz w:val="24"/>
          <w:szCs w:val="24"/>
          <w:lang w:eastAsia="en-US"/>
        </w:rPr>
      </w:pPr>
      <w:r>
        <w:rPr>
          <w:rFonts w:ascii="Calibri" w:eastAsia="Calibri" w:hAnsi="Calibri" w:cs="Times New Roman"/>
          <w:b/>
          <w:sz w:val="24"/>
          <w:szCs w:val="24"/>
          <w:lang w:eastAsia="en-US"/>
        </w:rPr>
        <w:t>Petición Redmine</w:t>
      </w:r>
      <w:r w:rsidRPr="00993554">
        <w:rPr>
          <w:rFonts w:ascii="Calibri" w:eastAsia="Calibri" w:hAnsi="Calibri" w:cs="Times New Roman"/>
          <w:b/>
          <w:sz w:val="24"/>
          <w:szCs w:val="24"/>
          <w:lang w:eastAsia="en-US"/>
        </w:rPr>
        <w:t>:</w:t>
      </w:r>
      <w:r w:rsidR="00C7655B">
        <w:rPr>
          <w:rFonts w:ascii="Calibri" w:eastAsia="Calibri" w:hAnsi="Calibri" w:cs="Times New Roman"/>
          <w:b/>
          <w:sz w:val="24"/>
          <w:szCs w:val="24"/>
          <w:lang w:eastAsia="en-US"/>
        </w:rPr>
        <w:t xml:space="preserve"> </w:t>
      </w:r>
      <w:r w:rsidRPr="00993554">
        <w:rPr>
          <w:rFonts w:ascii="Calibri" w:eastAsia="Calibri" w:hAnsi="Calibri" w:cs="Times New Roman"/>
          <w:sz w:val="24"/>
          <w:szCs w:val="24"/>
          <w:lang w:eastAsia="en-US"/>
        </w:rPr>
        <w:t xml:space="preserve"> </w:t>
      </w:r>
      <w:r w:rsidR="00812D74" w:rsidRPr="00812D74">
        <w:rPr>
          <w:rFonts w:asciiTheme="minorHAnsi" w:hAnsiTheme="minorHAnsi" w:cstheme="minorHAnsi"/>
          <w:color w:val="000000"/>
          <w:sz w:val="24"/>
          <w:szCs w:val="24"/>
        </w:rPr>
        <w:t>Berkley_MIG_Solucionart_DSR</w:t>
      </w:r>
      <w:r w:rsidR="00812D7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8D62C6">
        <w:rPr>
          <w:rFonts w:ascii="Calibri" w:eastAsia="Calibri" w:hAnsi="Calibri" w:cs="Times New Roman"/>
          <w:sz w:val="24"/>
          <w:szCs w:val="24"/>
          <w:lang w:eastAsia="en-US"/>
        </w:rPr>
        <w:t xml:space="preserve">- </w:t>
      </w:r>
      <w:r w:rsidR="00812D74">
        <w:rPr>
          <w:rFonts w:ascii="Calibri" w:eastAsia="Calibri" w:hAnsi="Calibri" w:cs="Times New Roman"/>
          <w:sz w:val="24"/>
          <w:szCs w:val="24"/>
          <w:lang w:eastAsia="en-US"/>
        </w:rPr>
        <w:t>Testing</w:t>
      </w:r>
      <w:r w:rsidR="00360EB9">
        <w:rPr>
          <w:rFonts w:ascii="Calibri" w:eastAsia="Calibri" w:hAnsi="Calibri" w:cs="Times New Roman"/>
          <w:sz w:val="24"/>
          <w:szCs w:val="24"/>
          <w:lang w:eastAsia="en-US"/>
        </w:rPr>
        <w:t xml:space="preserve"> #7</w:t>
      </w:r>
      <w:r w:rsidR="00812D74">
        <w:rPr>
          <w:rFonts w:ascii="Calibri" w:eastAsia="Calibri" w:hAnsi="Calibri" w:cs="Times New Roman"/>
          <w:sz w:val="24"/>
          <w:szCs w:val="24"/>
          <w:lang w:eastAsia="en-US"/>
        </w:rPr>
        <w:t>3</w:t>
      </w:r>
      <w:r w:rsidR="00714CFB">
        <w:rPr>
          <w:rFonts w:ascii="Calibri" w:eastAsia="Calibri" w:hAnsi="Calibri" w:cs="Times New Roman"/>
          <w:sz w:val="24"/>
          <w:szCs w:val="24"/>
          <w:lang w:eastAsia="en-US"/>
        </w:rPr>
        <w:t>341</w:t>
      </w:r>
    </w:p>
    <w:p w14:paraId="03364E3D" w14:textId="77777777" w:rsidR="00812D74" w:rsidRPr="00993554" w:rsidRDefault="00812D74" w:rsidP="00812D74">
      <w:pPr>
        <w:pStyle w:val="Ttulo1"/>
        <w:spacing w:before="0" w:after="0"/>
        <w:rPr>
          <w:rFonts w:ascii="Calibri" w:eastAsia="Calibri" w:hAnsi="Calibri" w:cs="Times New Roman"/>
          <w:sz w:val="24"/>
          <w:szCs w:val="24"/>
          <w:lang w:eastAsia="en-US"/>
        </w:rPr>
      </w:pPr>
    </w:p>
    <w:p w14:paraId="2BA8C4C5" w14:textId="13F9A4E0" w:rsidR="00993554" w:rsidRPr="00993554" w:rsidRDefault="00993554" w:rsidP="00993554">
      <w:pPr>
        <w:spacing w:before="0" w:after="160" w:line="259" w:lineRule="auto"/>
        <w:jc w:val="left"/>
        <w:rPr>
          <w:rFonts w:ascii="Calibri" w:eastAsia="Calibri" w:hAnsi="Calibri" w:cs="Times New Roman"/>
          <w:sz w:val="24"/>
          <w:szCs w:val="24"/>
          <w:lang w:eastAsia="en-US"/>
        </w:rPr>
      </w:pPr>
      <w:r w:rsidRPr="00993554">
        <w:rPr>
          <w:rFonts w:ascii="Calibri" w:eastAsia="Calibri" w:hAnsi="Calibri" w:cs="Times New Roman"/>
          <w:b/>
          <w:sz w:val="24"/>
          <w:szCs w:val="24"/>
          <w:lang w:eastAsia="en-US"/>
        </w:rPr>
        <w:t>Ambiente:</w:t>
      </w:r>
      <w:r w:rsidRPr="00993554">
        <w:rPr>
          <w:rFonts w:ascii="Calibri" w:eastAsia="Calibri" w:hAnsi="Calibri" w:cs="Times New Roman"/>
          <w:sz w:val="24"/>
          <w:szCs w:val="24"/>
          <w:lang w:eastAsia="en-US"/>
        </w:rPr>
        <w:t xml:space="preserve"> </w:t>
      </w:r>
      <w:r w:rsidR="00C7655B">
        <w:rPr>
          <w:rFonts w:ascii="Calibri" w:eastAsia="Calibri" w:hAnsi="Calibri" w:cs="Times New Roman"/>
          <w:sz w:val="24"/>
          <w:szCs w:val="24"/>
          <w:lang w:eastAsia="en-US"/>
        </w:rPr>
        <w:t xml:space="preserve"> </w:t>
      </w:r>
      <w:r w:rsidR="00E249BA">
        <w:rPr>
          <w:rFonts w:ascii="Calibri" w:eastAsia="Calibri" w:hAnsi="Calibri" w:cs="Times New Roman"/>
          <w:sz w:val="24"/>
          <w:szCs w:val="24"/>
          <w:lang w:eastAsia="en-US"/>
        </w:rPr>
        <w:t>remoto Berkley</w:t>
      </w:r>
    </w:p>
    <w:p w14:paraId="5505B47C" w14:textId="27EF3626" w:rsidR="00EF6CA2" w:rsidRDefault="00391F69" w:rsidP="00EF6CA2">
      <w:pPr>
        <w:spacing w:before="0" w:after="160" w:line="259" w:lineRule="auto"/>
        <w:jc w:val="left"/>
        <w:rPr>
          <w:rFonts w:ascii="Calibri" w:eastAsia="Calibri" w:hAnsi="Calibri" w:cs="Times New Roman"/>
          <w:sz w:val="24"/>
          <w:szCs w:val="24"/>
          <w:lang w:eastAsia="en-US"/>
        </w:rPr>
      </w:pPr>
      <w:r>
        <w:rPr>
          <w:rFonts w:ascii="Calibri" w:eastAsia="Calibri" w:hAnsi="Calibri" w:cs="Times New Roman"/>
          <w:b/>
          <w:sz w:val="24"/>
          <w:szCs w:val="24"/>
          <w:lang w:eastAsia="en-US"/>
        </w:rPr>
        <w:t>Mó</w:t>
      </w:r>
      <w:r w:rsidR="00714CFB">
        <w:rPr>
          <w:rFonts w:ascii="Calibri" w:eastAsia="Calibri" w:hAnsi="Calibri" w:cs="Times New Roman"/>
          <w:b/>
          <w:sz w:val="24"/>
          <w:szCs w:val="24"/>
          <w:lang w:eastAsia="en-US"/>
        </w:rPr>
        <w:t>d</w:t>
      </w:r>
      <w:r>
        <w:rPr>
          <w:rFonts w:ascii="Calibri" w:eastAsia="Calibri" w:hAnsi="Calibri" w:cs="Times New Roman"/>
          <w:b/>
          <w:sz w:val="24"/>
          <w:szCs w:val="24"/>
          <w:lang w:eastAsia="en-US"/>
        </w:rPr>
        <w:t>ulo</w:t>
      </w:r>
      <w:r w:rsidR="00EF6CA2" w:rsidRPr="00993554">
        <w:rPr>
          <w:rFonts w:ascii="Calibri" w:eastAsia="Calibri" w:hAnsi="Calibri" w:cs="Times New Roman"/>
          <w:b/>
          <w:sz w:val="24"/>
          <w:szCs w:val="24"/>
          <w:lang w:eastAsia="en-US"/>
        </w:rPr>
        <w:t>:</w:t>
      </w:r>
      <w:r w:rsidR="00EF6CA2" w:rsidRPr="00993554">
        <w:rPr>
          <w:rFonts w:ascii="Calibri" w:eastAsia="Calibri" w:hAnsi="Calibri" w:cs="Times New Roman"/>
          <w:sz w:val="24"/>
          <w:szCs w:val="24"/>
          <w:lang w:eastAsia="en-US"/>
        </w:rPr>
        <w:t xml:space="preserve"> </w:t>
      </w:r>
      <w:r w:rsidR="00C7655B">
        <w:rPr>
          <w:rFonts w:ascii="Calibri" w:eastAsia="Calibri" w:hAnsi="Calibri" w:cs="Times New Roman"/>
          <w:sz w:val="24"/>
          <w:szCs w:val="24"/>
          <w:lang w:eastAsia="en-US"/>
        </w:rPr>
        <w:t xml:space="preserve"> </w:t>
      </w:r>
      <w:r w:rsidR="00714CFB">
        <w:rPr>
          <w:rFonts w:ascii="Calibri" w:eastAsia="Calibri" w:hAnsi="Calibri" w:cs="Times New Roman"/>
          <w:sz w:val="24"/>
          <w:szCs w:val="24"/>
          <w:lang w:eastAsia="en-US"/>
        </w:rPr>
        <w:t>TRA007 – Gestión Anexo I-Resolución 463</w:t>
      </w:r>
    </w:p>
    <w:p w14:paraId="09E2E743" w14:textId="0664D363" w:rsidR="00360EB9" w:rsidRDefault="00360EB9" w:rsidP="00993554">
      <w:pPr>
        <w:spacing w:before="0" w:after="160" w:line="259" w:lineRule="auto"/>
        <w:jc w:val="left"/>
        <w:rPr>
          <w:rFonts w:ascii="Calibri" w:eastAsia="Calibri" w:hAnsi="Calibri" w:cs="Times New Roman"/>
          <w:sz w:val="24"/>
          <w:szCs w:val="24"/>
          <w:lang w:eastAsia="en-US"/>
        </w:rPr>
      </w:pPr>
      <w:r>
        <w:rPr>
          <w:rFonts w:ascii="Calibri" w:eastAsia="Calibri" w:hAnsi="Calibri" w:cs="Times New Roman"/>
          <w:b/>
          <w:sz w:val="24"/>
          <w:szCs w:val="24"/>
          <w:lang w:eastAsia="en-US"/>
        </w:rPr>
        <w:t>Ciclo de Testing</w:t>
      </w:r>
      <w:r w:rsidRPr="00993554">
        <w:rPr>
          <w:rFonts w:ascii="Calibri" w:eastAsia="Calibri" w:hAnsi="Calibri" w:cs="Times New Roman"/>
          <w:b/>
          <w:sz w:val="24"/>
          <w:szCs w:val="24"/>
          <w:lang w:eastAsia="en-US"/>
        </w:rPr>
        <w:t>:</w:t>
      </w:r>
      <w:r w:rsidR="00E249BA">
        <w:rPr>
          <w:rFonts w:ascii="Calibri" w:eastAsia="Calibri" w:hAnsi="Calibri" w:cs="Times New Roman"/>
          <w:b/>
          <w:sz w:val="24"/>
          <w:szCs w:val="24"/>
          <w:lang w:eastAsia="en-US"/>
        </w:rPr>
        <w:t xml:space="preserve"> </w:t>
      </w:r>
      <w:r w:rsidR="00E249BA" w:rsidRPr="00E249BA">
        <w:rPr>
          <w:rFonts w:ascii="Calibri" w:eastAsia="Calibri" w:hAnsi="Calibri" w:cs="Times New Roman"/>
          <w:sz w:val="24"/>
          <w:szCs w:val="24"/>
          <w:lang w:eastAsia="en-US"/>
        </w:rPr>
        <w:t>1</w:t>
      </w:r>
      <w:r w:rsidR="00701097">
        <w:rPr>
          <w:rFonts w:ascii="Calibri" w:eastAsia="Calibri" w:hAnsi="Calibri" w:cs="Times New Roman"/>
          <w:sz w:val="24"/>
          <w:szCs w:val="24"/>
          <w:lang w:eastAsia="en-US"/>
        </w:rPr>
        <w:t xml:space="preserve"> (parte </w:t>
      </w:r>
      <w:r w:rsidR="00714CFB">
        <w:rPr>
          <w:rFonts w:ascii="Calibri" w:eastAsia="Calibri" w:hAnsi="Calibri" w:cs="Times New Roman"/>
          <w:sz w:val="24"/>
          <w:szCs w:val="24"/>
          <w:lang w:eastAsia="en-US"/>
        </w:rPr>
        <w:t>1</w:t>
      </w:r>
      <w:r w:rsidR="00701097">
        <w:rPr>
          <w:rFonts w:ascii="Calibri" w:eastAsia="Calibri" w:hAnsi="Calibri" w:cs="Times New Roman"/>
          <w:sz w:val="24"/>
          <w:szCs w:val="24"/>
          <w:lang w:eastAsia="en-US"/>
        </w:rPr>
        <w:t>)</w:t>
      </w:r>
    </w:p>
    <w:p w14:paraId="59B0A307" w14:textId="6F74D319" w:rsidR="00993554" w:rsidRPr="00993554" w:rsidRDefault="00993554" w:rsidP="00993554">
      <w:pPr>
        <w:spacing w:before="0" w:after="160" w:line="259" w:lineRule="auto"/>
        <w:jc w:val="left"/>
        <w:rPr>
          <w:rFonts w:ascii="Calibri" w:eastAsia="Calibri" w:hAnsi="Calibri" w:cs="Times New Roman"/>
          <w:sz w:val="24"/>
          <w:szCs w:val="24"/>
          <w:lang w:eastAsia="en-US"/>
        </w:rPr>
      </w:pPr>
      <w:r w:rsidRPr="00993554">
        <w:rPr>
          <w:rFonts w:ascii="Calibri" w:eastAsia="Calibri" w:hAnsi="Calibri" w:cs="Times New Roman"/>
          <w:b/>
          <w:sz w:val="24"/>
          <w:szCs w:val="24"/>
          <w:lang w:eastAsia="en-US"/>
        </w:rPr>
        <w:t>Usuario utilizado:</w:t>
      </w:r>
      <w:r w:rsidRPr="00993554">
        <w:rPr>
          <w:rFonts w:ascii="Calibri" w:eastAsia="Calibri" w:hAnsi="Calibri" w:cs="Times New Roman"/>
          <w:sz w:val="24"/>
          <w:szCs w:val="24"/>
          <w:lang w:eastAsia="en-US"/>
        </w:rPr>
        <w:t xml:space="preserve"> </w:t>
      </w:r>
      <w:r w:rsidRPr="00993554">
        <w:rPr>
          <w:rFonts w:ascii="Arial" w:eastAsia="Calibri" w:hAnsi="Arial" w:cs="Arial"/>
          <w:color w:val="222222"/>
          <w:sz w:val="22"/>
          <w:szCs w:val="22"/>
          <w:shd w:val="clear" w:color="auto" w:fill="FFFFFF"/>
          <w:lang w:eastAsia="en-US"/>
        </w:rPr>
        <w:t> </w:t>
      </w:r>
    </w:p>
    <w:p w14:paraId="62451B8E" w14:textId="77777777" w:rsidR="001935B3" w:rsidRPr="001935B3" w:rsidRDefault="001935B3" w:rsidP="001935B3">
      <w:pPr>
        <w:tabs>
          <w:tab w:val="left" w:pos="5722"/>
        </w:tabs>
        <w:rPr>
          <w:rFonts w:eastAsia="MS Mincho"/>
          <w:lang w:val="es"/>
        </w:rPr>
      </w:pPr>
      <w:r w:rsidRPr="001935B3">
        <w:rPr>
          <w:rFonts w:eastAsia="MS Mincho"/>
          <w:lang w:val="es"/>
        </w:rPr>
        <w:tab/>
      </w:r>
    </w:p>
    <w:p w14:paraId="640089A7" w14:textId="77777777" w:rsidR="002B771C" w:rsidRDefault="002B771C" w:rsidP="002B771C">
      <w:pPr>
        <w:ind w:left="426" w:right="-142"/>
      </w:pPr>
    </w:p>
    <w:p w14:paraId="324E8237" w14:textId="49A1E05D" w:rsidR="00654F5C" w:rsidRDefault="00654F5C" w:rsidP="00E4110E">
      <w:pPr>
        <w:ind w:right="-142"/>
      </w:pPr>
    </w:p>
    <w:p w14:paraId="62292CB2" w14:textId="76F75D36" w:rsidR="00654F5C" w:rsidRDefault="00654F5C" w:rsidP="00E4110E">
      <w:pPr>
        <w:ind w:right="-142"/>
      </w:pPr>
    </w:p>
    <w:p w14:paraId="2468925B" w14:textId="6D0B1DFB" w:rsidR="00BA515C" w:rsidRPr="00BA515C" w:rsidRDefault="00BA515C" w:rsidP="006F3492">
      <w:pPr>
        <w:tabs>
          <w:tab w:val="left" w:pos="6555"/>
        </w:tabs>
        <w:spacing w:before="0" w:line="240" w:lineRule="auto"/>
        <w:jc w:val="left"/>
        <w:rPr>
          <w:rFonts w:eastAsia="MS Mincho"/>
          <w:color w:val="013D79"/>
          <w:sz w:val="28"/>
          <w:szCs w:val="28"/>
          <w:lang w:val="es"/>
        </w:rPr>
      </w:pPr>
      <w:r>
        <w:br w:type="page"/>
      </w:r>
    </w:p>
    <w:p w14:paraId="6AE15D63" w14:textId="26E974D5" w:rsidR="00A263E6" w:rsidRDefault="00A263E6" w:rsidP="00782800">
      <w:pPr>
        <w:spacing w:before="0" w:line="240" w:lineRule="auto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1) Consulta Gestión ANEXO I Res.463 → página inicio</w:t>
      </w:r>
    </w:p>
    <w:p w14:paraId="4EEA824D" w14:textId="1154283F" w:rsidR="00A263E6" w:rsidRDefault="00D163D5" w:rsidP="00A263E6">
      <w:pPr>
        <w:spacing w:before="0"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98C550" wp14:editId="176E86F9">
                <wp:simplePos x="0" y="0"/>
                <wp:positionH relativeFrom="column">
                  <wp:posOffset>759736</wp:posOffset>
                </wp:positionH>
                <wp:positionV relativeFrom="paragraph">
                  <wp:posOffset>541928</wp:posOffset>
                </wp:positionV>
                <wp:extent cx="4423048" cy="144533"/>
                <wp:effectExtent l="0" t="0" r="15875" b="27305"/>
                <wp:wrapNone/>
                <wp:docPr id="673" name="Rectángulo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048" cy="1445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817B78E" id="Rectángulo 673" o:spid="_x0000_s1026" style="position:absolute;margin-left:59.8pt;margin-top:42.65pt;width:348.25pt;height:11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" filled="f" strokecolor="#00b0f0" strokeweight="1.5pt"/>
            </w:pict>
          </mc:Fallback>
        </mc:AlternateContent>
      </w:r>
      <w:r w:rsidR="00A263E6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62EFEE8D" wp14:editId="753C79FC">
            <wp:extent cx="5349834" cy="1883417"/>
            <wp:effectExtent l="19050" t="19050" r="22860" b="215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2" b="29275"/>
                    <a:stretch/>
                  </pic:blipFill>
                  <pic:spPr bwMode="auto">
                    <a:xfrm>
                      <a:off x="0" y="0"/>
                      <a:ext cx="5380476" cy="1894205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74BF" w14:textId="77777777" w:rsidR="00782800" w:rsidRDefault="00782800" w:rsidP="00A263E6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75A35E06" w14:textId="67E291C2" w:rsidR="001C1362" w:rsidRDefault="00782800" w:rsidP="00782800">
      <w:pPr>
        <w:spacing w:before="0" w:line="240" w:lineRule="auto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• selecciono un contrato cualquiera (ejemplo “32778”) → </w:t>
      </w:r>
      <w:r w:rsidR="00D163D5">
        <w:rPr>
          <w:rFonts w:ascii="Arial" w:hAnsi="Arial" w:cs="Arial"/>
          <w:color w:val="222222"/>
        </w:rPr>
        <w:t>los datos del mism</w:t>
      </w:r>
      <w:r>
        <w:rPr>
          <w:rFonts w:ascii="Arial" w:hAnsi="Arial" w:cs="Arial"/>
          <w:color w:val="222222"/>
        </w:rPr>
        <w:t>o se muestran en la cabecera</w:t>
      </w:r>
      <w:r w:rsidR="00D163D5">
        <w:rPr>
          <w:rFonts w:ascii="Arial" w:hAnsi="Arial" w:cs="Arial"/>
          <w:color w:val="222222"/>
        </w:rPr>
        <w:t>:</w:t>
      </w:r>
    </w:p>
    <w:p w14:paraId="37F92412" w14:textId="3E81D105" w:rsidR="001C1362" w:rsidRDefault="00782800" w:rsidP="00A263E6">
      <w:pPr>
        <w:spacing w:before="0"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687DA3" wp14:editId="674E8936">
                <wp:simplePos x="0" y="0"/>
                <wp:positionH relativeFrom="column">
                  <wp:posOffset>995688</wp:posOffset>
                </wp:positionH>
                <wp:positionV relativeFrom="paragraph">
                  <wp:posOffset>1299233</wp:posOffset>
                </wp:positionV>
                <wp:extent cx="4011018" cy="173905"/>
                <wp:effectExtent l="0" t="0" r="27940" b="1714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1018" cy="1739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20D0FD3" id="Rectángulo 31" o:spid="_x0000_s1026" style="position:absolute;margin-left:78.4pt;margin-top:102.3pt;width:315.85pt;height:1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" filled="f" strokecolor="#ffc000" strokeweight="1.5pt"/>
            </w:pict>
          </mc:Fallback>
        </mc:AlternateContent>
      </w: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B7240F" wp14:editId="4E57F9F2">
                <wp:simplePos x="0" y="0"/>
                <wp:positionH relativeFrom="column">
                  <wp:posOffset>787693</wp:posOffset>
                </wp:positionH>
                <wp:positionV relativeFrom="paragraph">
                  <wp:posOffset>571810</wp:posOffset>
                </wp:positionV>
                <wp:extent cx="4423048" cy="144533"/>
                <wp:effectExtent l="0" t="0" r="15875" b="2730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048" cy="1445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82610DA" id="Rectángulo 30" o:spid="_x0000_s1026" style="position:absolute;margin-left:62pt;margin-top:45pt;width:348.25pt;height:1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" filled="f" strokecolor="#ffc000" strokeweight="1.5pt"/>
            </w:pict>
          </mc:Fallback>
        </mc:AlternateContent>
      </w:r>
      <w:r w:rsidR="001C1362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0D618BB7" wp14:editId="4837D036">
            <wp:extent cx="5315312" cy="1603887"/>
            <wp:effectExtent l="19050" t="19050" r="19050" b="15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7" b="39182"/>
                    <a:stretch/>
                  </pic:blipFill>
                  <pic:spPr bwMode="auto">
                    <a:xfrm>
                      <a:off x="0" y="0"/>
                      <a:ext cx="5397874" cy="162880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7FEA" w14:textId="350B61A6" w:rsidR="00D163D5" w:rsidRDefault="00D163D5" w:rsidP="00A263E6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10ADF127" w14:textId="14303B28" w:rsidR="00D163D5" w:rsidRDefault="00D163D5" w:rsidP="00D163D5">
      <w:pPr>
        <w:spacing w:before="0"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• ingreso en cualquier botón </w:t>
      </w:r>
      <w:r w:rsidR="000673CB">
        <w:rPr>
          <w:rFonts w:ascii="Arial" w:hAnsi="Arial" w:cs="Arial"/>
          <w:color w:val="222222"/>
        </w:rPr>
        <w:t>(ver</w:t>
      </w:r>
      <w:r>
        <w:rPr>
          <w:rFonts w:ascii="Arial" w:hAnsi="Arial" w:cs="Arial"/>
          <w:color w:val="222222"/>
        </w:rPr>
        <w:t>de</w:t>
      </w:r>
      <w:r w:rsidR="000673CB">
        <w:rPr>
          <w:rFonts w:ascii="Arial" w:hAnsi="Arial" w:cs="Arial"/>
          <w:color w:val="222222"/>
        </w:rPr>
        <w:t>) de</w:t>
      </w:r>
      <w:r>
        <w:rPr>
          <w:rFonts w:ascii="Arial" w:hAnsi="Arial" w:cs="Arial"/>
          <w:color w:val="222222"/>
        </w:rPr>
        <w:t xml:space="preserve"> trabajo/consulta (por </w:t>
      </w:r>
      <w:r w:rsidR="00A7426E">
        <w:rPr>
          <w:rFonts w:ascii="Arial" w:hAnsi="Arial" w:cs="Arial"/>
          <w:color w:val="222222"/>
        </w:rPr>
        <w:t>ejemplo,</w:t>
      </w:r>
      <w:r>
        <w:rPr>
          <w:rFonts w:ascii="Arial" w:hAnsi="Arial" w:cs="Arial"/>
          <w:color w:val="222222"/>
        </w:rPr>
        <w:t xml:space="preserve"> </w:t>
      </w:r>
      <w:r w:rsidRPr="00D163D5">
        <w:rPr>
          <w:rFonts w:ascii="Arial" w:hAnsi="Arial" w:cs="Arial"/>
          <w:b/>
          <w:color w:val="222222"/>
          <w:sz w:val="18"/>
          <w:szCs w:val="18"/>
        </w:rPr>
        <w:t>Establecimiento</w:t>
      </w:r>
      <w:r>
        <w:rPr>
          <w:rFonts w:ascii="Arial" w:hAnsi="Arial" w:cs="Arial"/>
          <w:color w:val="222222"/>
        </w:rPr>
        <w:t xml:space="preserve">) → al retornar al inicio el encabezado queda sin información del registro. </w:t>
      </w:r>
      <w:r w:rsidR="009B5F81">
        <w:rPr>
          <w:rFonts w:ascii="Arial" w:hAnsi="Arial" w:cs="Arial"/>
          <w:color w:val="222222"/>
        </w:rPr>
        <w:t>Si se abre la pestaña del filtro, el número del contrato quedó “cortado”</w:t>
      </w:r>
    </w:p>
    <w:p w14:paraId="38CD8574" w14:textId="4A7F5844" w:rsidR="001C1362" w:rsidRDefault="009B5F81" w:rsidP="00A263E6">
      <w:pPr>
        <w:spacing w:before="0"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E4090B" wp14:editId="2B504D69">
                <wp:simplePos x="0" y="0"/>
                <wp:positionH relativeFrom="column">
                  <wp:posOffset>479585</wp:posOffset>
                </wp:positionH>
                <wp:positionV relativeFrom="paragraph">
                  <wp:posOffset>1163390</wp:posOffset>
                </wp:positionV>
                <wp:extent cx="824643" cy="173904"/>
                <wp:effectExtent l="0" t="0" r="13970" b="17145"/>
                <wp:wrapNone/>
                <wp:docPr id="675" name="Rectángulo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643" cy="173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32AC76A" id="Rectángulo 675" o:spid="_x0000_s1026" style="position:absolute;margin-left:37.75pt;margin-top:91.6pt;width:64.95pt;height:13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pWrpAIAAJQFAAAOAAAAZHJzL2Uyb0RvYy54bWysVM1u2zAMvg/YOwi6r3bSpD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" filled="f" strokecolor="red" strokeweight="1.5pt"/>
            </w:pict>
          </mc:Fallback>
        </mc:AlternateContent>
      </w:r>
      <w:r w:rsidR="00D163D5"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A7A28A" wp14:editId="229B5BA0">
                <wp:simplePos x="0" y="0"/>
                <wp:positionH relativeFrom="column">
                  <wp:posOffset>821782</wp:posOffset>
                </wp:positionH>
                <wp:positionV relativeFrom="paragraph">
                  <wp:posOffset>523871</wp:posOffset>
                </wp:positionV>
                <wp:extent cx="4134435" cy="173904"/>
                <wp:effectExtent l="0" t="0" r="19050" b="17145"/>
                <wp:wrapNone/>
                <wp:docPr id="674" name="Rectángul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435" cy="173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5E156CD" id="Rectángulo 674" o:spid="_x0000_s1026" style="position:absolute;margin-left:64.7pt;margin-top:41.25pt;width:325.55pt;height:13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" filled="f" strokecolor="red" strokeweight="1.5pt"/>
            </w:pict>
          </mc:Fallback>
        </mc:AlternateContent>
      </w:r>
      <w:r w:rsidR="001C1362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0F4862A0" wp14:editId="3A1DBBF5">
            <wp:extent cx="5283835" cy="2055339"/>
            <wp:effectExtent l="19050" t="19050" r="12065" b="215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6" b="22567"/>
                    <a:stretch/>
                  </pic:blipFill>
                  <pic:spPr bwMode="auto">
                    <a:xfrm>
                      <a:off x="0" y="0"/>
                      <a:ext cx="5325754" cy="2071645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8DE8" w14:textId="4144E5CA" w:rsidR="00A263E6" w:rsidRDefault="00A263E6" w:rsidP="00A263E6">
      <w:pPr>
        <w:spacing w:before="0" w:line="240" w:lineRule="auto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 w:type="page"/>
      </w:r>
    </w:p>
    <w:p w14:paraId="740A7510" w14:textId="1EF56DEE" w:rsidR="00E12C08" w:rsidRDefault="00D905E7" w:rsidP="00E12C08">
      <w:pPr>
        <w:spacing w:before="0" w:line="240" w:lineRule="auto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2</w:t>
      </w:r>
      <w:r w:rsidR="00E12C08">
        <w:rPr>
          <w:rFonts w:ascii="Arial" w:hAnsi="Arial" w:cs="Arial"/>
          <w:color w:val="222222"/>
        </w:rPr>
        <w:t xml:space="preserve">) </w:t>
      </w:r>
      <w:r w:rsidR="00292957">
        <w:rPr>
          <w:rFonts w:ascii="Arial" w:hAnsi="Arial" w:cs="Arial"/>
          <w:color w:val="222222"/>
        </w:rPr>
        <w:t>Consulta</w:t>
      </w:r>
      <w:r w:rsidR="00BF01A7">
        <w:rPr>
          <w:rFonts w:ascii="Arial" w:hAnsi="Arial" w:cs="Arial"/>
          <w:color w:val="222222"/>
        </w:rPr>
        <w:t xml:space="preserve"> Gestión A</w:t>
      </w:r>
      <w:r w:rsidR="006E7912">
        <w:rPr>
          <w:rFonts w:ascii="Arial" w:hAnsi="Arial" w:cs="Arial"/>
          <w:color w:val="222222"/>
        </w:rPr>
        <w:t>NEXO</w:t>
      </w:r>
      <w:r w:rsidR="00BF01A7">
        <w:rPr>
          <w:rFonts w:ascii="Arial" w:hAnsi="Arial" w:cs="Arial"/>
          <w:color w:val="222222"/>
        </w:rPr>
        <w:t xml:space="preserve"> I Res.463</w:t>
      </w:r>
      <w:r w:rsidR="00E12C08">
        <w:rPr>
          <w:rFonts w:ascii="Arial" w:hAnsi="Arial" w:cs="Arial"/>
          <w:color w:val="222222"/>
        </w:rPr>
        <w:t xml:space="preserve"> → </w:t>
      </w:r>
      <w:r w:rsidR="003C215F">
        <w:rPr>
          <w:rFonts w:ascii="Arial" w:hAnsi="Arial" w:cs="Arial"/>
          <w:color w:val="222222"/>
        </w:rPr>
        <w:t xml:space="preserve">página inicio </w:t>
      </w:r>
      <w:r w:rsidR="00BF01A7">
        <w:rPr>
          <w:rFonts w:ascii="Arial" w:hAnsi="Arial" w:cs="Arial"/>
          <w:color w:val="222222"/>
        </w:rPr>
        <w:t xml:space="preserve">→ selecciono un contrato (ejemplo “31596”) → ingreso a </w:t>
      </w:r>
      <w:r w:rsidR="00BF01A7" w:rsidRPr="00BF01A7">
        <w:rPr>
          <w:rFonts w:ascii="Arial" w:hAnsi="Arial" w:cs="Arial"/>
          <w:b/>
          <w:color w:val="222222"/>
          <w:sz w:val="18"/>
          <w:szCs w:val="18"/>
        </w:rPr>
        <w:t>ESTABLECIMIENTO</w:t>
      </w:r>
      <w:r w:rsidR="00BF01A7">
        <w:rPr>
          <w:rFonts w:ascii="Arial" w:hAnsi="Arial" w:cs="Arial"/>
          <w:color w:val="222222"/>
        </w:rPr>
        <w:t>:</w:t>
      </w:r>
    </w:p>
    <w:p w14:paraId="42E818B3" w14:textId="0BFE2A77" w:rsidR="00E12C08" w:rsidRDefault="00BF01A7" w:rsidP="00295DED">
      <w:pPr>
        <w:spacing w:before="0"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87194" wp14:editId="72C64471">
                <wp:simplePos x="0" y="0"/>
                <wp:positionH relativeFrom="column">
                  <wp:posOffset>285433</wp:posOffset>
                </wp:positionH>
                <wp:positionV relativeFrom="paragraph">
                  <wp:posOffset>971868</wp:posOffset>
                </wp:positionV>
                <wp:extent cx="577850" cy="228600"/>
                <wp:effectExtent l="0" t="0" r="12700" b="19050"/>
                <wp:wrapNone/>
                <wp:docPr id="672" name="Rectángul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EB534F5" id="Rectángulo 672" o:spid="_x0000_s1026" style="position:absolute;margin-left:22.5pt;margin-top:76.55pt;width:45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" filled="f" strokecolor="yellow" strokeweight="1.5pt"/>
            </w:pict>
          </mc:Fallback>
        </mc:AlternateContent>
      </w:r>
      <w:r w:rsidR="00295DED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055A523E" wp14:editId="7818F17F">
            <wp:extent cx="5505450" cy="2184430"/>
            <wp:effectExtent l="19050" t="19050" r="19050" b="254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8" b="21587"/>
                    <a:stretch/>
                  </pic:blipFill>
                  <pic:spPr bwMode="auto">
                    <a:xfrm>
                      <a:off x="0" y="0"/>
                      <a:ext cx="5545287" cy="220023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FCFE1" w14:textId="14A7A8EB" w:rsidR="00BF01A7" w:rsidRDefault="00BF01A7" w:rsidP="00295DED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7F07E98D" w14:textId="4BC3980B" w:rsidR="004B075B" w:rsidRDefault="004B075B" w:rsidP="00295DED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29ACAB79" w14:textId="77777777" w:rsidR="007B5E57" w:rsidRDefault="007B5E57" w:rsidP="00295DED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3ECDDF0B" w14:textId="13DDBA70" w:rsidR="00BF01A7" w:rsidRDefault="00D905E7" w:rsidP="00BF01A7">
      <w:pPr>
        <w:spacing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</w:t>
      </w:r>
      <w:r w:rsidRPr="00C70866">
        <w:rPr>
          <w:rFonts w:ascii="Arial" w:hAnsi="Arial" w:cs="Arial"/>
          <w:color w:val="222222"/>
          <w:highlight w:val="yellow"/>
        </w:rPr>
        <w:t>2</w:t>
      </w:r>
      <w:r w:rsidR="000952BB" w:rsidRPr="00C70866">
        <w:rPr>
          <w:rFonts w:ascii="Arial" w:hAnsi="Arial" w:cs="Arial"/>
          <w:color w:val="222222"/>
          <w:highlight w:val="yellow"/>
        </w:rPr>
        <w:t>A</w:t>
      </w:r>
      <w:r w:rsidR="00BF01A7" w:rsidRPr="00C70866">
        <w:rPr>
          <w:rFonts w:ascii="Arial" w:hAnsi="Arial" w:cs="Arial"/>
          <w:color w:val="222222"/>
          <w:highlight w:val="yellow"/>
        </w:rPr>
        <w:t xml:space="preserve">) </w:t>
      </w:r>
      <w:r w:rsidR="00E543D3" w:rsidRPr="00C70866">
        <w:rPr>
          <w:rFonts w:ascii="Arial" w:hAnsi="Arial" w:cs="Arial"/>
          <w:color w:val="222222"/>
          <w:highlight w:val="yellow"/>
        </w:rPr>
        <w:t>En l</w:t>
      </w:r>
      <w:r w:rsidR="00BF01A7" w:rsidRPr="00C70866">
        <w:rPr>
          <w:rFonts w:ascii="Arial" w:hAnsi="Arial" w:cs="Arial"/>
          <w:color w:val="222222"/>
          <w:highlight w:val="yellow"/>
        </w:rPr>
        <w:t xml:space="preserve">as últimas columnas de la tabla quedan desfasados los datos de los </w:t>
      </w:r>
      <w:commentRangeStart w:id="0"/>
      <w:r w:rsidR="00BF01A7" w:rsidRPr="00C70866">
        <w:rPr>
          <w:rFonts w:ascii="Arial" w:hAnsi="Arial" w:cs="Arial"/>
          <w:color w:val="222222"/>
          <w:highlight w:val="yellow"/>
        </w:rPr>
        <w:t>títulos</w:t>
      </w:r>
      <w:commentRangeEnd w:id="0"/>
      <w:r w:rsidR="00616F81" w:rsidRPr="00C70866">
        <w:rPr>
          <w:rStyle w:val="Refdecomentario"/>
          <w:highlight w:val="yellow"/>
        </w:rPr>
        <w:commentReference w:id="0"/>
      </w:r>
      <w:r w:rsidR="00BF01A7" w:rsidRPr="00C70866">
        <w:rPr>
          <w:rFonts w:ascii="Arial" w:hAnsi="Arial" w:cs="Arial"/>
          <w:color w:val="222222"/>
          <w:highlight w:val="yellow"/>
        </w:rPr>
        <w:t>:</w:t>
      </w:r>
    </w:p>
    <w:p w14:paraId="4814D3F6" w14:textId="762F04BB" w:rsidR="00474FD5" w:rsidRDefault="00474FD5" w:rsidP="00295DED">
      <w:pPr>
        <w:spacing w:before="0"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D56469" wp14:editId="3018631C">
                <wp:simplePos x="0" y="0"/>
                <wp:positionH relativeFrom="column">
                  <wp:posOffset>3449320</wp:posOffset>
                </wp:positionH>
                <wp:positionV relativeFrom="paragraph">
                  <wp:posOffset>934720</wp:posOffset>
                </wp:positionV>
                <wp:extent cx="2044700" cy="406400"/>
                <wp:effectExtent l="0" t="0" r="12700" b="127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2BBF5BE" id="Rectángulo 18" o:spid="_x0000_s1026" style="position:absolute;margin-left:271.6pt;margin-top:73.6pt;width:161pt;height:3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" filled="f" strokecolor="red" strokeweight="1.5pt"/>
            </w:pict>
          </mc:Fallback>
        </mc:AlternateContent>
      </w:r>
      <w:r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0B01C4F1" wp14:editId="5E8ED251">
            <wp:extent cx="5523452" cy="1657350"/>
            <wp:effectExtent l="19050" t="19050" r="20320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4" b="38483"/>
                    <a:stretch/>
                  </pic:blipFill>
                  <pic:spPr bwMode="auto">
                    <a:xfrm>
                      <a:off x="0" y="0"/>
                      <a:ext cx="5524500" cy="1657665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4C310" w14:textId="552FF762" w:rsidR="00E849C7" w:rsidRDefault="00E849C7">
      <w:pPr>
        <w:spacing w:before="0" w:line="240" w:lineRule="auto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 w:type="page"/>
      </w:r>
    </w:p>
    <w:p w14:paraId="408037CE" w14:textId="04808D64" w:rsidR="00ED6720" w:rsidRDefault="00D905E7" w:rsidP="00ED6720">
      <w:pPr>
        <w:spacing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•2</w:t>
      </w:r>
      <w:r w:rsidR="00BF01A7">
        <w:rPr>
          <w:rFonts w:ascii="Arial" w:hAnsi="Arial" w:cs="Arial"/>
          <w:color w:val="222222"/>
        </w:rPr>
        <w:t xml:space="preserve">B) </w:t>
      </w:r>
      <w:r w:rsidR="00E543D3">
        <w:rPr>
          <w:rFonts w:ascii="Arial" w:hAnsi="Arial" w:cs="Arial"/>
          <w:color w:val="222222"/>
        </w:rPr>
        <w:t>Al pedir un Reporte</w:t>
      </w:r>
      <w:r w:rsidR="00B70A6E">
        <w:rPr>
          <w:rFonts w:ascii="Arial" w:hAnsi="Arial" w:cs="Arial"/>
          <w:color w:val="222222"/>
        </w:rPr>
        <w:t xml:space="preserve"> o </w:t>
      </w:r>
      <w:r w:rsidR="00E543D3">
        <w:rPr>
          <w:rFonts w:ascii="Arial" w:hAnsi="Arial" w:cs="Arial"/>
          <w:color w:val="222222"/>
        </w:rPr>
        <w:t xml:space="preserve">Exportación, </w:t>
      </w:r>
      <w:r w:rsidR="00B70A6E">
        <w:rPr>
          <w:rFonts w:ascii="Arial" w:hAnsi="Arial" w:cs="Arial"/>
          <w:color w:val="222222"/>
        </w:rPr>
        <w:t>en los documentos generados (</w:t>
      </w:r>
      <w:proofErr w:type="spellStart"/>
      <w:r w:rsidR="00B70A6E">
        <w:rPr>
          <w:rFonts w:ascii="Arial" w:hAnsi="Arial" w:cs="Arial"/>
          <w:color w:val="222222"/>
        </w:rPr>
        <w:t>pdf</w:t>
      </w:r>
      <w:proofErr w:type="spellEnd"/>
      <w:r w:rsidR="00B70A6E">
        <w:rPr>
          <w:rFonts w:ascii="Arial" w:hAnsi="Arial" w:cs="Arial"/>
          <w:color w:val="222222"/>
        </w:rPr>
        <w:t xml:space="preserve"> o </w:t>
      </w:r>
      <w:proofErr w:type="spellStart"/>
      <w:r w:rsidR="008C1A99">
        <w:rPr>
          <w:rFonts w:ascii="Arial" w:hAnsi="Arial" w:cs="Arial"/>
          <w:color w:val="222222"/>
        </w:rPr>
        <w:t>e</w:t>
      </w:r>
      <w:r w:rsidR="00AD6903">
        <w:rPr>
          <w:rFonts w:ascii="Arial" w:hAnsi="Arial" w:cs="Arial"/>
          <w:color w:val="222222"/>
        </w:rPr>
        <w:t>xcel</w:t>
      </w:r>
      <w:proofErr w:type="spellEnd"/>
      <w:r w:rsidR="00B70A6E">
        <w:rPr>
          <w:rFonts w:ascii="Arial" w:hAnsi="Arial" w:cs="Arial"/>
          <w:color w:val="222222"/>
        </w:rPr>
        <w:t xml:space="preserve">) </w:t>
      </w:r>
      <w:r w:rsidR="00E543D3">
        <w:rPr>
          <w:rFonts w:ascii="Arial" w:hAnsi="Arial" w:cs="Arial"/>
          <w:color w:val="222222"/>
        </w:rPr>
        <w:t>aparecen más registros</w:t>
      </w:r>
      <w:r w:rsidR="00ED6720">
        <w:rPr>
          <w:rFonts w:ascii="Arial" w:hAnsi="Arial" w:cs="Arial"/>
          <w:color w:val="222222"/>
        </w:rPr>
        <w:t>:</w:t>
      </w:r>
    </w:p>
    <w:p w14:paraId="2DB9A42C" w14:textId="75AD49F6" w:rsidR="00BF01A7" w:rsidRDefault="006E7912" w:rsidP="00BF01A7">
      <w:pPr>
        <w:spacing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9A6507" wp14:editId="6313381B">
                <wp:simplePos x="0" y="0"/>
                <wp:positionH relativeFrom="column">
                  <wp:posOffset>5027799</wp:posOffset>
                </wp:positionH>
                <wp:positionV relativeFrom="paragraph">
                  <wp:posOffset>842114</wp:posOffset>
                </wp:positionV>
                <wp:extent cx="475615" cy="431872"/>
                <wp:effectExtent l="2858" t="0" r="22542" b="22543"/>
                <wp:wrapNone/>
                <wp:docPr id="11" name="Forma en 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75615" cy="431872"/>
                        </a:xfrm>
                        <a:prstGeom prst="corner">
                          <a:avLst>
                            <a:gd name="adj1" fmla="val 26680"/>
                            <a:gd name="adj2" fmla="val 78483"/>
                          </a:avLst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D3C33D1" id="Forma en L 11" o:spid="_x0000_s1026" style="position:absolute;margin-left:395.9pt;margin-top:66.3pt;width:37.45pt;height:34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5615,43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" path="m,l338946,r,316649l475615,316649r,115223l,431872,,xe" filled="f" strokecolor="#ffc000" strokeweight="1.5pt">
                <v:path arrowok="t" o:connecttype="custom" o:connectlocs="0,0;338946,0;338946,316649;475615,316649;475615,431872;0,431872;0,0" o:connectangles="0,0,0,0,0,0,0"/>
              </v:shape>
            </w:pict>
          </mc:Fallback>
        </mc:AlternateContent>
      </w:r>
      <w:r w:rsidR="00BF01A7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084CB4E4" wp14:editId="25090668">
            <wp:extent cx="5462236" cy="1454150"/>
            <wp:effectExtent l="19050" t="19050" r="24765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8" b="45210"/>
                    <a:stretch/>
                  </pic:blipFill>
                  <pic:spPr bwMode="auto">
                    <a:xfrm>
                      <a:off x="0" y="0"/>
                      <a:ext cx="5482159" cy="145945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B4F51" w14:textId="1005BFBF" w:rsidR="00E849C7" w:rsidRDefault="00E849C7" w:rsidP="00E849C7">
      <w:pPr>
        <w:spacing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Exportación a Excel:</w:t>
      </w:r>
    </w:p>
    <w:p w14:paraId="47FFFFBB" w14:textId="0E91054A" w:rsidR="00E543D3" w:rsidRDefault="00E543D3" w:rsidP="00BF01A7">
      <w:pPr>
        <w:spacing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039F73" wp14:editId="03A04243">
                <wp:simplePos x="0" y="0"/>
                <wp:positionH relativeFrom="column">
                  <wp:posOffset>848657</wp:posOffset>
                </wp:positionH>
                <wp:positionV relativeFrom="paragraph">
                  <wp:posOffset>1233805</wp:posOffset>
                </wp:positionV>
                <wp:extent cx="2044700" cy="87782"/>
                <wp:effectExtent l="0" t="0" r="12700" b="2667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877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89530EA" id="Rectángulo 14" o:spid="_x0000_s1026" style="position:absolute;margin-left:66.8pt;margin-top:97.15pt;width:161pt;height: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" filled="f" strokecolor="red" strokeweight="1.5pt"/>
            </w:pict>
          </mc:Fallback>
        </mc:AlternateContent>
      </w:r>
      <w:r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1EED31A1" wp14:editId="4E06EB05">
            <wp:extent cx="5362498" cy="1448563"/>
            <wp:effectExtent l="19050" t="19050" r="10160" b="184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87" b="32984"/>
                    <a:stretch/>
                  </pic:blipFill>
                  <pic:spPr bwMode="auto">
                    <a:xfrm>
                      <a:off x="0" y="0"/>
                      <a:ext cx="5412243" cy="1462001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610D" w14:textId="77777777" w:rsidR="00D905E7" w:rsidRDefault="00D905E7" w:rsidP="00E849C7">
      <w:pPr>
        <w:spacing w:line="240" w:lineRule="auto"/>
        <w:rPr>
          <w:rFonts w:ascii="Arial" w:hAnsi="Arial" w:cs="Arial"/>
          <w:color w:val="222222"/>
        </w:rPr>
      </w:pPr>
    </w:p>
    <w:p w14:paraId="6C8494D6" w14:textId="11819B16" w:rsidR="00E849C7" w:rsidRDefault="00E849C7" w:rsidP="00E849C7">
      <w:pPr>
        <w:spacing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Reporte Pdf:</w:t>
      </w:r>
    </w:p>
    <w:p w14:paraId="7F172EA2" w14:textId="7F12EBDF" w:rsidR="00E543D3" w:rsidRPr="00295DED" w:rsidRDefault="00E543D3" w:rsidP="00BF01A7">
      <w:pPr>
        <w:spacing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EFBE87" wp14:editId="448211F0">
                <wp:simplePos x="0" y="0"/>
                <wp:positionH relativeFrom="column">
                  <wp:posOffset>2886342</wp:posOffset>
                </wp:positionH>
                <wp:positionV relativeFrom="paragraph">
                  <wp:posOffset>1130564</wp:posOffset>
                </wp:positionV>
                <wp:extent cx="1226742" cy="61187"/>
                <wp:effectExtent l="0" t="0" r="12065" b="1524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742" cy="611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7FB378A" id="Rectángulo 15" o:spid="_x0000_s1026" style="position:absolute;margin-left:227.25pt;margin-top:89pt;width:96.6pt;height: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" filled="f" strokecolor="red" strokeweight="1.5pt"/>
            </w:pict>
          </mc:Fallback>
        </mc:AlternateContent>
      </w:r>
      <w:r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2B25CD4B" wp14:editId="51448035">
            <wp:extent cx="5320779" cy="2506068"/>
            <wp:effectExtent l="19050" t="19050" r="13335" b="279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3" b="8600"/>
                    <a:stretch/>
                  </pic:blipFill>
                  <pic:spPr bwMode="auto">
                    <a:xfrm>
                      <a:off x="0" y="0"/>
                      <a:ext cx="5342683" cy="2516384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591E8" w14:textId="157DB5AC" w:rsidR="00214152" w:rsidRDefault="00214152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12AF405C" w14:textId="706FBD1A" w:rsidR="00E849C7" w:rsidRDefault="00E849C7">
      <w:pPr>
        <w:spacing w:before="0" w:line="240" w:lineRule="auto"/>
        <w:jc w:val="left"/>
        <w:rPr>
          <w:rFonts w:ascii="Arial" w:hAnsi="Arial" w:cs="Arial"/>
          <w:noProof/>
          <w:color w:val="222222"/>
          <w:lang w:eastAsia="es-AR"/>
        </w:rPr>
      </w:pPr>
      <w:r>
        <w:rPr>
          <w:rFonts w:ascii="Arial" w:hAnsi="Arial" w:cs="Arial"/>
          <w:noProof/>
          <w:color w:val="222222"/>
          <w:lang w:eastAsia="es-AR"/>
        </w:rPr>
        <w:br w:type="page"/>
      </w:r>
    </w:p>
    <w:p w14:paraId="7A47AE05" w14:textId="06E2ABA0" w:rsidR="007B1DED" w:rsidRDefault="00D905E7" w:rsidP="007B1DED">
      <w:pPr>
        <w:spacing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•</w:t>
      </w:r>
      <w:r w:rsidRPr="00C70866">
        <w:rPr>
          <w:rFonts w:ascii="Arial" w:hAnsi="Arial" w:cs="Arial"/>
          <w:color w:val="222222"/>
          <w:highlight w:val="yellow"/>
        </w:rPr>
        <w:t>2</w:t>
      </w:r>
      <w:r w:rsidR="007B1DED" w:rsidRPr="00C70866">
        <w:rPr>
          <w:rFonts w:ascii="Arial" w:hAnsi="Arial" w:cs="Arial"/>
          <w:color w:val="222222"/>
          <w:highlight w:val="yellow"/>
        </w:rPr>
        <w:t xml:space="preserve">C) </w:t>
      </w:r>
      <w:r w:rsidR="00AD6903" w:rsidRPr="00C70866">
        <w:rPr>
          <w:rFonts w:ascii="Arial" w:hAnsi="Arial" w:cs="Arial"/>
          <w:color w:val="222222"/>
          <w:highlight w:val="yellow"/>
        </w:rPr>
        <w:t>En el menú de cualquier registro</w:t>
      </w:r>
      <w:r w:rsidR="00845744" w:rsidRPr="00C70866">
        <w:rPr>
          <w:rFonts w:ascii="Arial" w:hAnsi="Arial" w:cs="Arial"/>
          <w:color w:val="222222"/>
          <w:highlight w:val="yellow"/>
        </w:rPr>
        <w:t xml:space="preserve"> de la tabla en </w:t>
      </w:r>
      <w:r w:rsidR="00845744" w:rsidRPr="00C70866">
        <w:rPr>
          <w:rFonts w:ascii="Arial" w:hAnsi="Arial" w:cs="Arial"/>
          <w:b/>
          <w:bCs/>
          <w:color w:val="222222"/>
          <w:highlight w:val="yellow"/>
        </w:rPr>
        <w:t>Establecimiento</w:t>
      </w:r>
      <w:r w:rsidR="00192C2B" w:rsidRPr="00C70866">
        <w:rPr>
          <w:rFonts w:ascii="Arial" w:hAnsi="Arial" w:cs="Arial"/>
          <w:b/>
          <w:bCs/>
          <w:color w:val="222222"/>
          <w:highlight w:val="yellow"/>
        </w:rPr>
        <w:t>s</w:t>
      </w:r>
      <w:r w:rsidR="00AD6903" w:rsidRPr="00C70866">
        <w:rPr>
          <w:rFonts w:ascii="Arial" w:hAnsi="Arial" w:cs="Arial"/>
          <w:color w:val="222222"/>
          <w:highlight w:val="yellow"/>
        </w:rPr>
        <w:t xml:space="preserve"> selecciono </w:t>
      </w:r>
      <w:r w:rsidR="007B1DED" w:rsidRPr="00C70866">
        <w:rPr>
          <w:rFonts w:ascii="Arial" w:hAnsi="Arial" w:cs="Arial"/>
          <w:b/>
          <w:bCs/>
          <w:color w:val="222222"/>
          <w:highlight w:val="yellow"/>
        </w:rPr>
        <w:t>Historial</w:t>
      </w:r>
      <w:r w:rsidR="007B1DED" w:rsidRPr="00C70866">
        <w:rPr>
          <w:rFonts w:ascii="Arial" w:hAnsi="Arial" w:cs="Arial"/>
          <w:color w:val="222222"/>
          <w:highlight w:val="yellow"/>
        </w:rPr>
        <w:t xml:space="preserve"> </w:t>
      </w:r>
      <w:r w:rsidR="00845744" w:rsidRPr="00C70866">
        <w:rPr>
          <w:rFonts w:ascii="Arial" w:hAnsi="Arial" w:cs="Arial"/>
          <w:color w:val="222222"/>
          <w:highlight w:val="yellow"/>
        </w:rPr>
        <w:t>→ pido un Reporte</w:t>
      </w:r>
      <w:r w:rsidR="00192C2B" w:rsidRPr="00C70866">
        <w:rPr>
          <w:rFonts w:ascii="Arial" w:hAnsi="Arial" w:cs="Arial"/>
          <w:color w:val="222222"/>
          <w:highlight w:val="yellow"/>
        </w:rPr>
        <w:t xml:space="preserve"> →</w:t>
      </w:r>
      <w:r w:rsidR="00845744" w:rsidRPr="00C70866">
        <w:rPr>
          <w:rFonts w:ascii="Arial" w:hAnsi="Arial" w:cs="Arial"/>
          <w:color w:val="222222"/>
          <w:highlight w:val="yellow"/>
        </w:rPr>
        <w:t xml:space="preserve"> </w:t>
      </w:r>
      <w:r w:rsidR="00192C2B" w:rsidRPr="00C70866">
        <w:rPr>
          <w:rFonts w:ascii="Arial" w:hAnsi="Arial" w:cs="Arial"/>
          <w:color w:val="222222"/>
          <w:highlight w:val="yellow"/>
        </w:rPr>
        <w:t>el</w:t>
      </w:r>
      <w:r w:rsidR="00845744" w:rsidRPr="00C70866">
        <w:rPr>
          <w:rFonts w:ascii="Arial" w:hAnsi="Arial" w:cs="Arial"/>
          <w:color w:val="222222"/>
          <w:highlight w:val="yellow"/>
        </w:rPr>
        <w:t xml:space="preserve"> documento</w:t>
      </w:r>
      <w:r w:rsidR="00192C2B" w:rsidRPr="00C70866">
        <w:rPr>
          <w:rFonts w:ascii="Arial" w:hAnsi="Arial" w:cs="Arial"/>
          <w:color w:val="222222"/>
          <w:highlight w:val="yellow"/>
        </w:rPr>
        <w:t xml:space="preserve"> Pdf</w:t>
      </w:r>
      <w:r w:rsidR="00845744" w:rsidRPr="00C70866">
        <w:rPr>
          <w:rFonts w:ascii="Arial" w:hAnsi="Arial" w:cs="Arial"/>
          <w:color w:val="222222"/>
          <w:highlight w:val="yellow"/>
        </w:rPr>
        <w:t xml:space="preserve"> generado </w:t>
      </w:r>
      <w:r w:rsidR="00192C2B" w:rsidRPr="00C70866">
        <w:rPr>
          <w:rFonts w:ascii="Arial" w:hAnsi="Arial" w:cs="Arial"/>
          <w:color w:val="222222"/>
          <w:highlight w:val="yellow"/>
        </w:rPr>
        <w:t>no muestra las últimas columnas</w:t>
      </w:r>
      <w:r w:rsidR="00D30338" w:rsidRPr="00C70866">
        <w:rPr>
          <w:rFonts w:ascii="Arial" w:hAnsi="Arial" w:cs="Arial"/>
          <w:color w:val="222222"/>
          <w:highlight w:val="yellow"/>
        </w:rPr>
        <w:t xml:space="preserve"> (</w:t>
      </w:r>
      <w:r w:rsidR="002B31F9" w:rsidRPr="00C70866">
        <w:rPr>
          <w:rFonts w:ascii="Arial" w:hAnsi="Arial" w:cs="Arial"/>
          <w:color w:val="222222"/>
          <w:highlight w:val="yellow"/>
        </w:rPr>
        <w:t xml:space="preserve">si se pide la opción Exportar, </w:t>
      </w:r>
      <w:r w:rsidR="00D30338" w:rsidRPr="00C70866">
        <w:rPr>
          <w:rFonts w:ascii="Arial" w:hAnsi="Arial" w:cs="Arial"/>
          <w:color w:val="222222"/>
          <w:highlight w:val="yellow"/>
        </w:rPr>
        <w:t xml:space="preserve">el </w:t>
      </w:r>
      <w:proofErr w:type="spellStart"/>
      <w:r w:rsidR="00D30338" w:rsidRPr="00C70866">
        <w:rPr>
          <w:rFonts w:ascii="Arial" w:hAnsi="Arial" w:cs="Arial"/>
          <w:color w:val="222222"/>
          <w:highlight w:val="yellow"/>
        </w:rPr>
        <w:t>excel</w:t>
      </w:r>
      <w:proofErr w:type="spellEnd"/>
      <w:r w:rsidR="00D30338" w:rsidRPr="00C70866">
        <w:rPr>
          <w:rFonts w:ascii="Arial" w:hAnsi="Arial" w:cs="Arial"/>
          <w:color w:val="222222"/>
          <w:highlight w:val="yellow"/>
        </w:rPr>
        <w:t xml:space="preserve"> </w:t>
      </w:r>
      <w:r w:rsidR="007606C6" w:rsidRPr="00C70866">
        <w:rPr>
          <w:rFonts w:ascii="Arial" w:hAnsi="Arial" w:cs="Arial"/>
          <w:color w:val="222222"/>
          <w:highlight w:val="yellow"/>
        </w:rPr>
        <w:t xml:space="preserve">sí </w:t>
      </w:r>
      <w:r w:rsidR="002B31F9" w:rsidRPr="00C70866">
        <w:rPr>
          <w:rFonts w:ascii="Arial" w:hAnsi="Arial" w:cs="Arial"/>
          <w:color w:val="222222"/>
          <w:highlight w:val="yellow"/>
        </w:rPr>
        <w:t>genera</w:t>
      </w:r>
      <w:r w:rsidR="00D30338" w:rsidRPr="00C70866">
        <w:rPr>
          <w:rFonts w:ascii="Arial" w:hAnsi="Arial" w:cs="Arial"/>
          <w:color w:val="222222"/>
          <w:highlight w:val="yellow"/>
        </w:rPr>
        <w:t xml:space="preserve"> la tabla completa)</w:t>
      </w:r>
      <w:r w:rsidR="007B1DED" w:rsidRPr="00C70866">
        <w:rPr>
          <w:rFonts w:ascii="Arial" w:hAnsi="Arial" w:cs="Arial"/>
          <w:color w:val="222222"/>
          <w:highlight w:val="yellow"/>
        </w:rPr>
        <w:t>:</w:t>
      </w:r>
    </w:p>
    <w:p w14:paraId="6D0EB015" w14:textId="76ED3FD6" w:rsidR="00292957" w:rsidRDefault="00292957" w:rsidP="007B1DED">
      <w:pPr>
        <w:spacing w:before="0" w:line="240" w:lineRule="auto"/>
        <w:rPr>
          <w:rFonts w:ascii="Arial" w:hAnsi="Arial" w:cs="Arial"/>
          <w:noProof/>
          <w:color w:val="222222"/>
          <w:lang w:eastAsia="es-AR"/>
        </w:rPr>
      </w:pPr>
    </w:p>
    <w:p w14:paraId="06B6F4A6" w14:textId="7E742B47" w:rsidR="00292957" w:rsidRDefault="00845744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AD4D1C" wp14:editId="424A04F0">
                <wp:simplePos x="0" y="0"/>
                <wp:positionH relativeFrom="column">
                  <wp:posOffset>466408</wp:posOffset>
                </wp:positionH>
                <wp:positionV relativeFrom="paragraph">
                  <wp:posOffset>1349693</wp:posOffset>
                </wp:positionV>
                <wp:extent cx="633412" cy="161925"/>
                <wp:effectExtent l="0" t="0" r="1460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F0CE5BE" id="Rectángulo 4" o:spid="_x0000_s1026" style="position:absolute;margin-left:36.75pt;margin-top:106.3pt;width:49.85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" filled="f" strokecolor="yellow" strokeweight="1.5pt"/>
            </w:pict>
          </mc:Fallback>
        </mc:AlternateContent>
      </w:r>
      <w:r w:rsidR="007B1DED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4B5BB3AF" wp14:editId="524FC075">
            <wp:extent cx="5339513" cy="1589965"/>
            <wp:effectExtent l="19050" t="19050" r="13970" b="10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8" b="39780"/>
                    <a:stretch/>
                  </pic:blipFill>
                  <pic:spPr bwMode="auto">
                    <a:xfrm>
                      <a:off x="0" y="0"/>
                      <a:ext cx="5366701" cy="1598061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162DE" w14:textId="525BE228" w:rsidR="009B6CD6" w:rsidRDefault="00845744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00448" wp14:editId="10888249">
                <wp:simplePos x="0" y="0"/>
                <wp:positionH relativeFrom="column">
                  <wp:posOffset>5087144</wp:posOffset>
                </wp:positionH>
                <wp:positionV relativeFrom="paragraph">
                  <wp:posOffset>826929</wp:posOffset>
                </wp:positionV>
                <wp:extent cx="306228" cy="361949"/>
                <wp:effectExtent l="0" t="8573" r="28258" b="28257"/>
                <wp:wrapNone/>
                <wp:docPr id="2" name="Forma en 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6228" cy="361949"/>
                        </a:xfrm>
                        <a:prstGeom prst="corner">
                          <a:avLst>
                            <a:gd name="adj1" fmla="val 35591"/>
                            <a:gd name="adj2" fmla="val 50265"/>
                          </a:avLst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1A10F9" id="Forma en L 2" o:spid="_x0000_s1026" style="position:absolute;margin-left:400.55pt;margin-top:65.1pt;width:24.1pt;height:28.5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6228,361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" path="m,l153926,r,252959l306228,252959r,108990l,361949,,xe" filled="f" strokecolor="#ffc000" strokeweight="1.5pt">
                <v:path arrowok="t" o:connecttype="custom" o:connectlocs="0,0;153926,0;153926,252959;306228,252959;306228,361949;0,361949;0,0" o:connectangles="0,0,0,0,0,0,0"/>
              </v:shape>
            </w:pict>
          </mc:Fallback>
        </mc:AlternateContent>
      </w:r>
      <w:r w:rsidR="009B6CD6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2CCC32DF" wp14:editId="1509FAF6">
            <wp:extent cx="5329451" cy="2061625"/>
            <wp:effectExtent l="19050" t="19050" r="24130" b="152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ft-Bugs\Bugs o Imágenes Varias-Berkley\JDEN105\0013-a1-MENU-a veces abre lejos y queda cortado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2" b="23538"/>
                    <a:stretch/>
                  </pic:blipFill>
                  <pic:spPr bwMode="auto">
                    <a:xfrm>
                      <a:off x="0" y="0"/>
                      <a:ext cx="5367627" cy="2076393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06E51" w14:textId="77777777" w:rsidR="009B6CD6" w:rsidRDefault="009B6CD6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3DE4E717" w14:textId="70DFE54D" w:rsidR="00292957" w:rsidRDefault="00D30338" w:rsidP="00D30338">
      <w:pPr>
        <w:spacing w:before="0" w:line="240" w:lineRule="auto"/>
        <w:rPr>
          <w:rFonts w:ascii="Arial" w:hAnsi="Arial" w:cs="Arial"/>
          <w:noProof/>
          <w:color w:val="222222"/>
          <w:lang w:eastAsia="es-AR"/>
        </w:rPr>
      </w:pPr>
      <w:r w:rsidRPr="00C70866">
        <w:rPr>
          <w:rFonts w:ascii="Arial" w:hAnsi="Arial" w:cs="Arial"/>
          <w:noProof/>
          <w:color w:val="222222"/>
          <w:highlight w:val="yellow"/>
          <w:lang w:eastAsia="es-AR"/>
        </w:rPr>
        <w:t xml:space="preserve">• En el pdf falta desde la columna </w:t>
      </w:r>
      <w:r w:rsidRPr="00C70866">
        <w:rPr>
          <w:rFonts w:ascii="Arial" w:hAnsi="Arial" w:cs="Arial"/>
          <w:b/>
          <w:bCs/>
          <w:noProof/>
          <w:color w:val="222222"/>
          <w:highlight w:val="yellow"/>
          <w:lang w:eastAsia="es-AR"/>
        </w:rPr>
        <w:t>Localidad</w:t>
      </w:r>
      <w:r w:rsidRPr="00C70866">
        <w:rPr>
          <w:rFonts w:ascii="Arial" w:hAnsi="Arial" w:cs="Arial"/>
          <w:noProof/>
          <w:color w:val="222222"/>
          <w:highlight w:val="yellow"/>
          <w:lang w:eastAsia="es-AR"/>
        </w:rPr>
        <w:t xml:space="preserve"> en adelante:</w:t>
      </w:r>
    </w:p>
    <w:p w14:paraId="09F3C7D5" w14:textId="29D68093" w:rsidR="00292957" w:rsidRDefault="00D30338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6613A7" wp14:editId="4A56AE7E">
                <wp:simplePos x="0" y="0"/>
                <wp:positionH relativeFrom="column">
                  <wp:posOffset>3914458</wp:posOffset>
                </wp:positionH>
                <wp:positionV relativeFrom="paragraph">
                  <wp:posOffset>949643</wp:posOffset>
                </wp:positionV>
                <wp:extent cx="1795462" cy="1223962"/>
                <wp:effectExtent l="0" t="0" r="14605" b="1460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462" cy="12239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93E3477" id="Rectángulo 7" o:spid="_x0000_s1026" style="position:absolute;margin-left:308.25pt;margin-top:74.8pt;width:141.35pt;height:96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" filled="f" strokecolor="red" strokeweight="1.5pt"/>
            </w:pict>
          </mc:Fallback>
        </mc:AlternateContent>
      </w:r>
      <w:r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39D8C52B" wp14:editId="0DA80352">
            <wp:extent cx="5372774" cy="2404781"/>
            <wp:effectExtent l="19050" t="19050" r="18415" b="14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7" b="10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74" cy="2404781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F637E" w14:textId="57D922A5" w:rsidR="00417BD4" w:rsidRDefault="00417BD4" w:rsidP="00417BD4">
      <w:pPr>
        <w:spacing w:before="0" w:line="240" w:lineRule="auto"/>
        <w:rPr>
          <w:rFonts w:ascii="Arial" w:hAnsi="Arial" w:cs="Arial"/>
          <w:noProof/>
          <w:color w:val="222222"/>
          <w:lang w:eastAsia="es-AR"/>
        </w:rPr>
      </w:pPr>
      <w:r>
        <w:rPr>
          <w:rFonts w:ascii="Arial" w:hAnsi="Arial" w:cs="Arial"/>
          <w:noProof/>
          <w:color w:val="222222"/>
          <w:lang w:val="en-US" w:eastAsia="en-US"/>
        </w:rPr>
        <w:lastRenderedPageBreak/>
        <w:drawing>
          <wp:inline distT="0" distB="0" distL="0" distR="0" wp14:anchorId="01C80DB4" wp14:editId="3032165D">
            <wp:extent cx="5756910" cy="40233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FB1E" w14:textId="77777777" w:rsidR="00417BD4" w:rsidRDefault="00E31E8C" w:rsidP="00417BD4">
      <w:pPr>
        <w:spacing w:before="0" w:line="240" w:lineRule="auto"/>
        <w:rPr>
          <w:rFonts w:ascii="Arial" w:hAnsi="Arial" w:cs="Arial"/>
          <w:noProof/>
          <w:color w:val="222222"/>
          <w:lang w:eastAsia="es-AR"/>
        </w:rPr>
      </w:pPr>
      <w:r>
        <w:rPr>
          <w:rStyle w:val="Refdecomentario"/>
        </w:rPr>
        <w:commentReference w:id="1"/>
      </w:r>
    </w:p>
    <w:p w14:paraId="50FE4FD9" w14:textId="7C681888" w:rsidR="00292957" w:rsidRDefault="00292957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4082059A" w14:textId="682904A9" w:rsidR="00292957" w:rsidRDefault="00292957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08A4BC49" w14:textId="2E171207" w:rsidR="00292957" w:rsidRDefault="00292957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529682CB" w14:textId="49A70773" w:rsidR="003340F4" w:rsidRDefault="003340F4" w:rsidP="003340F4">
      <w:pPr>
        <w:spacing w:before="0" w:line="240" w:lineRule="auto"/>
        <w:rPr>
          <w:rFonts w:ascii="Arial" w:hAnsi="Arial" w:cs="Arial"/>
          <w:noProof/>
          <w:color w:val="222222"/>
          <w:lang w:eastAsia="es-AR"/>
        </w:rPr>
      </w:pPr>
      <w:r w:rsidRPr="00C70866">
        <w:rPr>
          <w:rFonts w:ascii="Arial" w:hAnsi="Arial" w:cs="Arial"/>
          <w:color w:val="222222"/>
          <w:highlight w:val="yellow"/>
        </w:rPr>
        <w:t xml:space="preserve">•2D) En cualquier registro de </w:t>
      </w:r>
      <w:r w:rsidRPr="00C70866">
        <w:rPr>
          <w:rFonts w:ascii="Arial" w:hAnsi="Arial" w:cs="Arial"/>
          <w:b/>
          <w:bCs/>
          <w:color w:val="222222"/>
          <w:highlight w:val="yellow"/>
        </w:rPr>
        <w:t>Establecimientos</w:t>
      </w:r>
      <w:r w:rsidR="00AF4060" w:rsidRPr="00C70866">
        <w:rPr>
          <w:rFonts w:ascii="Arial" w:hAnsi="Arial" w:cs="Arial"/>
          <w:color w:val="222222"/>
          <w:highlight w:val="yellow"/>
        </w:rPr>
        <w:t>, no están habilitados los botones de Visualizar / Actualizar</w:t>
      </w:r>
      <w:r w:rsidRPr="00C70866">
        <w:rPr>
          <w:rFonts w:ascii="Arial" w:hAnsi="Arial" w:cs="Arial"/>
          <w:color w:val="222222"/>
          <w:highlight w:val="yellow"/>
        </w:rPr>
        <w:t xml:space="preserve"> </w:t>
      </w:r>
      <w:r w:rsidR="00D53F52" w:rsidRPr="00C70866">
        <w:rPr>
          <w:rFonts w:ascii="Arial" w:hAnsi="Arial" w:cs="Arial"/>
          <w:color w:val="222222"/>
          <w:highlight w:val="yellow"/>
        </w:rPr>
        <w:t xml:space="preserve">/ Eliminar, </w:t>
      </w:r>
      <w:proofErr w:type="spellStart"/>
      <w:r w:rsidR="00D53F52" w:rsidRPr="00C70866">
        <w:rPr>
          <w:rFonts w:ascii="Arial" w:hAnsi="Arial" w:cs="Arial"/>
          <w:color w:val="222222"/>
          <w:highlight w:val="yellow"/>
        </w:rPr>
        <w:t>etc</w:t>
      </w:r>
      <w:proofErr w:type="spellEnd"/>
      <w:r w:rsidR="00AF4060" w:rsidRPr="00C70866">
        <w:rPr>
          <w:rFonts w:ascii="Arial" w:hAnsi="Arial" w:cs="Arial"/>
          <w:color w:val="222222"/>
          <w:highlight w:val="yellow"/>
        </w:rPr>
        <w:t xml:space="preserve"> solo está habilitado el </w:t>
      </w:r>
      <w:commentRangeStart w:id="2"/>
      <w:r w:rsidR="00AF4060" w:rsidRPr="00C70866">
        <w:rPr>
          <w:rFonts w:ascii="Arial" w:hAnsi="Arial" w:cs="Arial"/>
          <w:color w:val="222222"/>
          <w:highlight w:val="yellow"/>
        </w:rPr>
        <w:t>menú</w:t>
      </w:r>
      <w:commentRangeEnd w:id="2"/>
      <w:r w:rsidR="003706C9" w:rsidRPr="00C70866">
        <w:rPr>
          <w:rStyle w:val="Refdecomentario"/>
          <w:highlight w:val="yellow"/>
        </w:rPr>
        <w:commentReference w:id="2"/>
      </w:r>
      <w:r w:rsidR="00AF4060" w:rsidRPr="00C70866">
        <w:rPr>
          <w:rFonts w:ascii="Arial" w:hAnsi="Arial" w:cs="Arial"/>
          <w:color w:val="222222"/>
          <w:highlight w:val="yellow"/>
        </w:rPr>
        <w:t>:</w:t>
      </w:r>
      <w:r w:rsidR="003706C9">
        <w:rPr>
          <w:rFonts w:ascii="Arial" w:hAnsi="Arial" w:cs="Arial"/>
          <w:color w:val="222222"/>
        </w:rPr>
        <w:t xml:space="preserve"> </w:t>
      </w:r>
    </w:p>
    <w:p w14:paraId="0E68D73E" w14:textId="496DF76A" w:rsidR="00C6371E" w:rsidRDefault="00825AF5" w:rsidP="000009D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0DC791" wp14:editId="5B5A7E04">
                <wp:simplePos x="0" y="0"/>
                <wp:positionH relativeFrom="column">
                  <wp:posOffset>958850</wp:posOffset>
                </wp:positionH>
                <wp:positionV relativeFrom="paragraph">
                  <wp:posOffset>867410</wp:posOffset>
                </wp:positionV>
                <wp:extent cx="68580" cy="339090"/>
                <wp:effectExtent l="0" t="0" r="26670" b="2286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339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0BB6796" id="Rectángulo 36" o:spid="_x0000_s1026" style="position:absolute;margin-left:75.5pt;margin-top:68.3pt;width:5.4pt;height:26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" filled="f" strokecolor="#00b050" strokeweight="1.5pt"/>
            </w:pict>
          </mc:Fallback>
        </mc:AlternateContent>
      </w:r>
      <w:r w:rsidR="001B228D"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7C06FE" wp14:editId="365EA75A">
                <wp:simplePos x="0" y="0"/>
                <wp:positionH relativeFrom="column">
                  <wp:posOffset>227331</wp:posOffset>
                </wp:positionH>
                <wp:positionV relativeFrom="paragraph">
                  <wp:posOffset>867410</wp:posOffset>
                </wp:positionV>
                <wp:extent cx="697230" cy="332105"/>
                <wp:effectExtent l="0" t="0" r="26670" b="1079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" cy="3321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67D329D" id="Rectángulo 34" o:spid="_x0000_s1026" style="position:absolute;margin-left:17.9pt;margin-top:68.3pt;width:54.9pt;height:26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" filled="f" strokecolor="red" strokeweight="1.5pt"/>
            </w:pict>
          </mc:Fallback>
        </mc:AlternateContent>
      </w:r>
      <w:r w:rsidR="003340F4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7FFA6784" wp14:editId="7107BCFC">
            <wp:extent cx="5365271" cy="1388176"/>
            <wp:effectExtent l="19050" t="19050" r="26035" b="215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8" b="45124"/>
                    <a:stretch/>
                  </pic:blipFill>
                  <pic:spPr bwMode="auto">
                    <a:xfrm>
                      <a:off x="0" y="0"/>
                      <a:ext cx="5367627" cy="138878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8FE68" w14:textId="7B1A2970" w:rsidR="003706C9" w:rsidRDefault="00825AF5" w:rsidP="00417BD4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CA7B69" wp14:editId="51596E00">
                <wp:simplePos x="0" y="0"/>
                <wp:positionH relativeFrom="column">
                  <wp:posOffset>958850</wp:posOffset>
                </wp:positionH>
                <wp:positionV relativeFrom="paragraph">
                  <wp:posOffset>882650</wp:posOffset>
                </wp:positionV>
                <wp:extent cx="68580" cy="339090"/>
                <wp:effectExtent l="0" t="0" r="26670" b="2286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339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1B56047" id="Rectángulo 37" o:spid="_x0000_s1026" style="position:absolute;margin-left:75.5pt;margin-top:69.5pt;width:5.4pt;height:26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" filled="f" strokecolor="#00b050" strokeweight="1.5pt"/>
            </w:pict>
          </mc:Fallback>
        </mc:AlternateContent>
      </w:r>
      <w:r w:rsidR="00AF4060"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86F61B" wp14:editId="03FC8C2F">
                <wp:simplePos x="0" y="0"/>
                <wp:positionH relativeFrom="column">
                  <wp:posOffset>219711</wp:posOffset>
                </wp:positionH>
                <wp:positionV relativeFrom="paragraph">
                  <wp:posOffset>878840</wp:posOffset>
                </wp:positionV>
                <wp:extent cx="693420" cy="332509"/>
                <wp:effectExtent l="0" t="0" r="11430" b="1079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325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3F74172" id="Rectángulo 35" o:spid="_x0000_s1026" style="position:absolute;margin-left:17.3pt;margin-top:69.2pt;width:54.6pt;height:26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" filled="f" strokecolor="red" strokeweight="1.5pt"/>
            </w:pict>
          </mc:Fallback>
        </mc:AlternateContent>
      </w:r>
      <w:r w:rsidR="003340F4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1C5095D0" wp14:editId="0C15E7A4">
            <wp:extent cx="5366163" cy="1364426"/>
            <wp:effectExtent l="19050" t="19050" r="25400" b="266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3" b="46683"/>
                    <a:stretch/>
                  </pic:blipFill>
                  <pic:spPr bwMode="auto">
                    <a:xfrm>
                      <a:off x="0" y="0"/>
                      <a:ext cx="5367627" cy="1364798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0D9E" w14:textId="77777777" w:rsidR="003706C9" w:rsidRDefault="003706C9" w:rsidP="003706C9">
      <w:pPr>
        <w:spacing w:before="0" w:line="240" w:lineRule="auto"/>
        <w:rPr>
          <w:rFonts w:ascii="Arial" w:hAnsi="Arial" w:cs="Arial"/>
          <w:noProof/>
          <w:color w:val="222222"/>
          <w:lang w:eastAsia="es-AR"/>
        </w:rPr>
      </w:pPr>
    </w:p>
    <w:p w14:paraId="5725B706" w14:textId="5CEB3AA5" w:rsidR="00C6371E" w:rsidRDefault="00C6371E" w:rsidP="000009D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615DE97C" w14:textId="6AD3292A" w:rsidR="00744478" w:rsidRDefault="00744478" w:rsidP="000009D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41DF23DF" w14:textId="76431D4B" w:rsidR="00744478" w:rsidRDefault="00744478" w:rsidP="00744478">
      <w:pPr>
        <w:spacing w:before="0"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•2</w:t>
      </w:r>
      <w:r w:rsidR="00D53F52">
        <w:rPr>
          <w:rFonts w:ascii="Arial" w:hAnsi="Arial" w:cs="Arial"/>
          <w:color w:val="222222"/>
        </w:rPr>
        <w:t>E</w:t>
      </w:r>
      <w:r>
        <w:rPr>
          <w:rFonts w:ascii="Arial" w:hAnsi="Arial" w:cs="Arial"/>
          <w:color w:val="222222"/>
        </w:rPr>
        <w:t xml:space="preserve">) En cualquier registro de </w:t>
      </w:r>
      <w:r w:rsidRPr="00AD6903">
        <w:rPr>
          <w:rFonts w:ascii="Arial" w:hAnsi="Arial" w:cs="Arial"/>
          <w:b/>
          <w:bCs/>
          <w:color w:val="222222"/>
        </w:rPr>
        <w:t>Establecimie</w:t>
      </w:r>
      <w:r>
        <w:rPr>
          <w:rFonts w:ascii="Arial" w:hAnsi="Arial" w:cs="Arial"/>
          <w:b/>
          <w:bCs/>
          <w:color w:val="222222"/>
        </w:rPr>
        <w:t>ntos</w:t>
      </w:r>
      <w:r w:rsidRPr="00AF4060">
        <w:rPr>
          <w:rFonts w:ascii="Arial" w:hAnsi="Arial" w:cs="Arial"/>
          <w:color w:val="222222"/>
        </w:rPr>
        <w:t>,</w:t>
      </w:r>
      <w:r>
        <w:rPr>
          <w:rFonts w:ascii="Arial" w:hAnsi="Arial" w:cs="Arial"/>
          <w:color w:val="222222"/>
        </w:rPr>
        <w:t xml:space="preserve"> no </w:t>
      </w:r>
      <w:r w:rsidR="00F444BC">
        <w:rPr>
          <w:rFonts w:ascii="Arial" w:hAnsi="Arial" w:cs="Arial"/>
          <w:color w:val="222222"/>
        </w:rPr>
        <w:t xml:space="preserve">encuentro el botón </w:t>
      </w:r>
      <w:r w:rsidR="00F444BC" w:rsidRPr="00D805C3">
        <w:rPr>
          <w:rFonts w:ascii="Arial" w:hAnsi="Arial" w:cs="Arial"/>
          <w:b/>
          <w:bCs/>
          <w:color w:val="222222"/>
        </w:rPr>
        <w:t>Desasocia SRT</w:t>
      </w:r>
      <w:r w:rsidR="00F444BC">
        <w:rPr>
          <w:rFonts w:ascii="Arial" w:hAnsi="Arial" w:cs="Arial"/>
          <w:color w:val="222222"/>
        </w:rPr>
        <w:t xml:space="preserve"> que está en Win:</w:t>
      </w:r>
    </w:p>
    <w:p w14:paraId="50DD82DB" w14:textId="77777777" w:rsidR="00F444BC" w:rsidRDefault="00F444BC" w:rsidP="00F444BC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  <w:r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245C2A4D" wp14:editId="5C10C517">
            <wp:extent cx="5364480" cy="1288473"/>
            <wp:effectExtent l="19050" t="19050" r="26670" b="260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0" b="48548"/>
                    <a:stretch/>
                  </pic:blipFill>
                  <pic:spPr bwMode="auto">
                    <a:xfrm>
                      <a:off x="0" y="0"/>
                      <a:ext cx="5366740" cy="128901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14C34" w14:textId="596CB0F4" w:rsidR="00744478" w:rsidRDefault="00876D99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8A2C26" wp14:editId="2B65A1D3">
                <wp:simplePos x="0" y="0"/>
                <wp:positionH relativeFrom="column">
                  <wp:posOffset>1918970</wp:posOffset>
                </wp:positionH>
                <wp:positionV relativeFrom="paragraph">
                  <wp:posOffset>2240280</wp:posOffset>
                </wp:positionV>
                <wp:extent cx="647700" cy="107950"/>
                <wp:effectExtent l="0" t="0" r="19050" b="254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7AA3F07" id="Rectángulo 40" o:spid="_x0000_s1026" style="position:absolute;margin-left:151.1pt;margin-top:176.4pt;width:51pt;height: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" filled="f" strokecolor="#ffc000" strokeweight="1.5pt"/>
            </w:pict>
          </mc:Fallback>
        </mc:AlternateContent>
      </w:r>
      <w:r w:rsidR="00F444BC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2528F59C" wp14:editId="60C1D94E">
            <wp:extent cx="5366487" cy="2368550"/>
            <wp:effectExtent l="19050" t="19050" r="24765" b="127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4" b="15512"/>
                    <a:stretch/>
                  </pic:blipFill>
                  <pic:spPr bwMode="auto">
                    <a:xfrm>
                      <a:off x="0" y="0"/>
                      <a:ext cx="5367627" cy="2369053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D71C8" w14:textId="32E0AAD1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7005D63C" w14:textId="7E580D00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12F7A26D" w14:textId="27B0E662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48830023" w14:textId="57B2B3AC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7DA3B93A" w14:textId="637E1A4C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77C3C181" w14:textId="62557EB6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04EAE6DC" w14:textId="171451CA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019274C6" w14:textId="6F29C8D0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3109C023" w14:textId="6CE06FB3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792A0F86" w14:textId="77777777" w:rsidR="00910682" w:rsidRDefault="00910682" w:rsidP="00D53F52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1A9B5451" w14:textId="62CA141D" w:rsidR="00AD6903" w:rsidRPr="00C70866" w:rsidRDefault="00AD6903" w:rsidP="00AD6903">
      <w:pPr>
        <w:spacing w:before="0" w:line="240" w:lineRule="auto"/>
        <w:jc w:val="left"/>
        <w:rPr>
          <w:rFonts w:ascii="Arial" w:hAnsi="Arial" w:cs="Arial"/>
          <w:highlight w:val="yellow"/>
        </w:rPr>
      </w:pPr>
      <w:r w:rsidRPr="00C70866">
        <w:rPr>
          <w:rFonts w:ascii="Arial" w:hAnsi="Arial" w:cs="Arial"/>
          <w:noProof/>
          <w:highlight w:val="yellow"/>
          <w:lang w:eastAsia="es-AR"/>
        </w:rPr>
        <w:lastRenderedPageBreak/>
        <w:t xml:space="preserve">3) </w:t>
      </w:r>
      <w:r w:rsidRPr="00C70866">
        <w:rPr>
          <w:rFonts w:ascii="Arial" w:hAnsi="Arial" w:cs="Arial"/>
          <w:highlight w:val="yellow"/>
        </w:rPr>
        <w:t xml:space="preserve">Consulta Gestión ANEXO I Res.463 → página inicio → selecciono un contrato (ejemplo “31596”) → ingreso a </w:t>
      </w:r>
      <w:r w:rsidRPr="00C70866">
        <w:rPr>
          <w:rFonts w:ascii="Arial" w:hAnsi="Arial" w:cs="Arial"/>
          <w:b/>
          <w:sz w:val="18"/>
          <w:szCs w:val="18"/>
          <w:highlight w:val="yellow"/>
        </w:rPr>
        <w:t>E</w:t>
      </w:r>
      <w:r w:rsidR="00155D16" w:rsidRPr="00C70866">
        <w:rPr>
          <w:rFonts w:ascii="Arial" w:hAnsi="Arial" w:cs="Arial"/>
          <w:b/>
          <w:sz w:val="18"/>
          <w:szCs w:val="18"/>
          <w:highlight w:val="yellow"/>
        </w:rPr>
        <w:t>XPORTAR INCUMPLIMIENTO</w:t>
      </w:r>
      <w:r w:rsidR="00B040BC" w:rsidRPr="00C70866">
        <w:rPr>
          <w:rFonts w:ascii="Arial" w:hAnsi="Arial" w:cs="Arial"/>
          <w:highlight w:val="yellow"/>
        </w:rPr>
        <w:t>.</w:t>
      </w:r>
    </w:p>
    <w:p w14:paraId="7D72947E" w14:textId="22C9F1BD" w:rsidR="00B040BC" w:rsidRPr="00C70866" w:rsidRDefault="00B040BC" w:rsidP="00AD6903">
      <w:pPr>
        <w:spacing w:before="0" w:line="240" w:lineRule="auto"/>
        <w:jc w:val="left"/>
        <w:rPr>
          <w:rFonts w:ascii="Arial" w:hAnsi="Arial" w:cs="Arial"/>
          <w:highlight w:val="yellow"/>
        </w:rPr>
      </w:pPr>
    </w:p>
    <w:p w14:paraId="384B9862" w14:textId="6F0E9049" w:rsidR="00B040BC" w:rsidRPr="00C70866" w:rsidRDefault="00B040BC" w:rsidP="00AD6903">
      <w:pPr>
        <w:spacing w:before="0" w:line="240" w:lineRule="auto"/>
        <w:jc w:val="left"/>
        <w:rPr>
          <w:rFonts w:ascii="Arial" w:hAnsi="Arial" w:cs="Arial"/>
        </w:rPr>
      </w:pPr>
      <w:r w:rsidRPr="00C70866">
        <w:rPr>
          <w:rFonts w:ascii="Arial" w:hAnsi="Arial" w:cs="Arial"/>
          <w:highlight w:val="yellow"/>
        </w:rPr>
        <w:t>• No termina de ejecutar la tarea, se freeza</w:t>
      </w:r>
      <w:r w:rsidR="00886FF9" w:rsidRPr="00C70866">
        <w:rPr>
          <w:rFonts w:ascii="Arial" w:hAnsi="Arial" w:cs="Arial"/>
          <w:highlight w:val="yellow"/>
        </w:rPr>
        <w:t xml:space="preserve"> y rompe, obliga a volver a ingresar a la aplicaci</w:t>
      </w:r>
      <w:r w:rsidR="007A044E" w:rsidRPr="00C70866">
        <w:rPr>
          <w:rFonts w:ascii="Arial" w:hAnsi="Arial" w:cs="Arial"/>
          <w:highlight w:val="yellow"/>
        </w:rPr>
        <w:t>ón web:</w:t>
      </w:r>
    </w:p>
    <w:p w14:paraId="156B8A61" w14:textId="41E4572D" w:rsidR="00292957" w:rsidRDefault="00292957" w:rsidP="00AD6903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06DC8A15" w14:textId="129F8E15" w:rsidR="00292957" w:rsidRDefault="00093F7F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DA6D08" wp14:editId="7F7D737D">
                <wp:simplePos x="0" y="0"/>
                <wp:positionH relativeFrom="column">
                  <wp:posOffset>1123623</wp:posOffset>
                </wp:positionH>
                <wp:positionV relativeFrom="paragraph">
                  <wp:posOffset>874578</wp:posOffset>
                </wp:positionV>
                <wp:extent cx="742950" cy="163830"/>
                <wp:effectExtent l="0" t="0" r="1905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D2A27" id="Rectángulo 43" o:spid="_x0000_s1026" style="position:absolute;margin-left:88.45pt;margin-top:68.85pt;width:58.5pt;height:12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" filled="f" strokecolor="yellow" strokeweight="1.5pt"/>
            </w:pict>
          </mc:Fallback>
        </mc:AlternateContent>
      </w:r>
      <w:r w:rsidR="00AD6903" w:rsidRPr="00295DED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204716C6" wp14:editId="2BB86F13">
            <wp:extent cx="5437957" cy="2404753"/>
            <wp:effectExtent l="19050" t="19050" r="10795" b="146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0" b="13347"/>
                    <a:stretch/>
                  </pic:blipFill>
                  <pic:spPr bwMode="auto">
                    <a:xfrm>
                      <a:off x="0" y="0"/>
                      <a:ext cx="5457591" cy="2413435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F553F" w14:textId="54952015" w:rsidR="00292957" w:rsidRDefault="00292957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5F652022" w14:textId="3D2EC7F4" w:rsidR="00292957" w:rsidRDefault="00292957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71CDC6D3" w14:textId="279BB3C6" w:rsidR="00292957" w:rsidRDefault="00A1746C" w:rsidP="00A1746C">
      <w:pPr>
        <w:spacing w:before="0" w:line="240" w:lineRule="auto"/>
        <w:rPr>
          <w:rFonts w:ascii="Arial" w:hAnsi="Arial" w:cs="Arial"/>
          <w:noProof/>
          <w:color w:val="222222"/>
          <w:lang w:eastAsia="es-AR"/>
        </w:rPr>
      </w:pPr>
      <w:r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4A0118A8" wp14:editId="07C4E541">
            <wp:extent cx="5756910" cy="25920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A92">
        <w:rPr>
          <w:rStyle w:val="Refdecomentario"/>
        </w:rPr>
        <w:commentReference w:id="3"/>
      </w:r>
    </w:p>
    <w:p w14:paraId="421FCCCC" w14:textId="05D0AC03" w:rsidR="00292957" w:rsidRDefault="00292957" w:rsidP="00ED6720">
      <w:pPr>
        <w:spacing w:before="0" w:line="240" w:lineRule="auto"/>
        <w:jc w:val="center"/>
        <w:rPr>
          <w:rFonts w:ascii="Arial" w:hAnsi="Arial" w:cs="Arial"/>
          <w:noProof/>
          <w:color w:val="222222"/>
          <w:lang w:eastAsia="es-AR"/>
        </w:rPr>
      </w:pPr>
    </w:p>
    <w:p w14:paraId="38C358DF" w14:textId="09D2002A" w:rsidR="00D53F52" w:rsidRDefault="00D53F52">
      <w:pPr>
        <w:spacing w:before="0" w:line="240" w:lineRule="auto"/>
        <w:jc w:val="left"/>
        <w:rPr>
          <w:rFonts w:ascii="Arial" w:hAnsi="Arial" w:cs="Arial"/>
          <w:noProof/>
          <w:color w:val="222222"/>
          <w:lang w:eastAsia="es-AR"/>
        </w:rPr>
      </w:pPr>
      <w:r>
        <w:rPr>
          <w:rFonts w:ascii="Arial" w:hAnsi="Arial" w:cs="Arial"/>
          <w:noProof/>
          <w:color w:val="222222"/>
          <w:lang w:eastAsia="es-AR"/>
        </w:rPr>
        <w:br w:type="page"/>
      </w:r>
    </w:p>
    <w:p w14:paraId="0605B388" w14:textId="4F6906C7" w:rsidR="00292957" w:rsidRDefault="00646B7D" w:rsidP="00646B7D">
      <w:pPr>
        <w:spacing w:before="0" w:line="240" w:lineRule="auto"/>
        <w:rPr>
          <w:rFonts w:ascii="Arial" w:hAnsi="Arial" w:cs="Arial"/>
          <w:noProof/>
          <w:color w:val="222222"/>
          <w:lang w:eastAsia="es-AR"/>
        </w:rPr>
      </w:pPr>
      <w:r w:rsidRPr="00E82CFA">
        <w:rPr>
          <w:rFonts w:ascii="Arial" w:hAnsi="Arial" w:cs="Arial"/>
          <w:noProof/>
          <w:color w:val="222222"/>
          <w:highlight w:val="yellow"/>
          <w:lang w:eastAsia="es-AR"/>
        </w:rPr>
        <w:lastRenderedPageBreak/>
        <w:t xml:space="preserve">4) </w:t>
      </w:r>
      <w:r w:rsidRPr="00E82CFA">
        <w:rPr>
          <w:rFonts w:ascii="Arial" w:hAnsi="Arial" w:cs="Arial"/>
          <w:color w:val="222222"/>
          <w:highlight w:val="yellow"/>
        </w:rPr>
        <w:t xml:space="preserve">Consulta Gestión ANEXO I Res.463 → página inicio → selecciono un contrato (ejemplo “31596”) → ingreso a </w:t>
      </w:r>
      <w:r w:rsidRPr="00E82CFA">
        <w:rPr>
          <w:rFonts w:ascii="Arial" w:hAnsi="Arial" w:cs="Arial"/>
          <w:b/>
          <w:color w:val="222222"/>
          <w:sz w:val="18"/>
          <w:szCs w:val="18"/>
          <w:highlight w:val="yellow"/>
        </w:rPr>
        <w:t>CONTRATO</w:t>
      </w:r>
      <w:r w:rsidRPr="00E82CFA">
        <w:rPr>
          <w:rFonts w:ascii="Arial" w:hAnsi="Arial" w:cs="Arial"/>
          <w:color w:val="222222"/>
          <w:highlight w:val="yellow"/>
        </w:rPr>
        <w:t>:</w:t>
      </w:r>
      <w:bookmarkStart w:id="4" w:name="_GoBack"/>
      <w:bookmarkEnd w:id="4"/>
    </w:p>
    <w:p w14:paraId="60A1E8A9" w14:textId="77777777" w:rsidR="004E238A" w:rsidRDefault="004E238A" w:rsidP="00214152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3668C382" w14:textId="6FEF9A86" w:rsidR="004E238A" w:rsidRDefault="00093F7F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D8965C" wp14:editId="2E0ED2BC">
                <wp:simplePos x="0" y="0"/>
                <wp:positionH relativeFrom="column">
                  <wp:posOffset>1610360</wp:posOffset>
                </wp:positionH>
                <wp:positionV relativeFrom="paragraph">
                  <wp:posOffset>758190</wp:posOffset>
                </wp:positionV>
                <wp:extent cx="300990" cy="156210"/>
                <wp:effectExtent l="0" t="0" r="22860" b="1524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1562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C094F" id="Rectángulo 44" o:spid="_x0000_s1026" style="position:absolute;margin-left:126.8pt;margin-top:59.7pt;width:23.7pt;height:12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" filled="f" strokecolor="yellow" strokeweight="1.5pt"/>
            </w:pict>
          </mc:Fallback>
        </mc:AlternateContent>
      </w:r>
      <w:r w:rsidR="00214152" w:rsidRPr="00214152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73C29543" wp14:editId="2F0563D6">
            <wp:extent cx="5506720" cy="1729955"/>
            <wp:effectExtent l="19050" t="19050" r="17780" b="228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7" b="36704"/>
                    <a:stretch/>
                  </pic:blipFill>
                  <pic:spPr bwMode="auto">
                    <a:xfrm>
                      <a:off x="0" y="0"/>
                      <a:ext cx="5514163" cy="1732293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EE74" w14:textId="1A60DE7A" w:rsidR="001F69A6" w:rsidRDefault="001F69A6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11439F67" w14:textId="77777777" w:rsidR="002610C7" w:rsidRDefault="002610C7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0F565A82" w14:textId="79ED6876" w:rsidR="001F69A6" w:rsidRDefault="001F69A6" w:rsidP="001F69A6">
      <w:pPr>
        <w:spacing w:before="0"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• La ventana emergente no trae </w:t>
      </w:r>
      <w:commentRangeStart w:id="5"/>
      <w:r>
        <w:rPr>
          <w:rFonts w:ascii="Arial" w:hAnsi="Arial" w:cs="Arial"/>
          <w:color w:val="222222"/>
        </w:rPr>
        <w:t>información</w:t>
      </w:r>
      <w:commentRangeEnd w:id="5"/>
      <w:r w:rsidR="00274E7B">
        <w:rPr>
          <w:rStyle w:val="Refdecomentario"/>
        </w:rPr>
        <w:commentReference w:id="5"/>
      </w:r>
      <w:r>
        <w:rPr>
          <w:rFonts w:ascii="Arial" w:hAnsi="Arial" w:cs="Arial"/>
          <w:color w:val="222222"/>
        </w:rPr>
        <w:t>:</w:t>
      </w:r>
    </w:p>
    <w:p w14:paraId="135D25FD" w14:textId="62092E44" w:rsidR="00646B7D" w:rsidRDefault="00093F7F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  <w:r>
        <w:rPr>
          <w:rFonts w:ascii="Calibri" w:eastAsia="Calibri" w:hAnsi="Calibri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8DEA56" wp14:editId="3A30E4A7">
                <wp:simplePos x="0" y="0"/>
                <wp:positionH relativeFrom="column">
                  <wp:posOffset>1537970</wp:posOffset>
                </wp:positionH>
                <wp:positionV relativeFrom="paragraph">
                  <wp:posOffset>360680</wp:posOffset>
                </wp:positionV>
                <wp:extent cx="2608564" cy="2222500"/>
                <wp:effectExtent l="0" t="0" r="20955" b="2540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564" cy="2222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14ABD" id="Rectángulo 46" o:spid="_x0000_s1026" style="position:absolute;margin-left:121.1pt;margin-top:28.4pt;width:205.4pt;height:1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" filled="f" strokecolor="red" strokeweight="1.5pt"/>
            </w:pict>
          </mc:Fallback>
        </mc:AlternateContent>
      </w:r>
      <w:r w:rsidR="00646B7D" w:rsidRPr="00214152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120C2B7A" wp14:editId="34877C66">
            <wp:extent cx="5485130" cy="2616200"/>
            <wp:effectExtent l="19050" t="19050" r="20320" b="127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0" b="7386"/>
                    <a:stretch/>
                  </pic:blipFill>
                  <pic:spPr bwMode="auto">
                    <a:xfrm>
                      <a:off x="0" y="0"/>
                      <a:ext cx="5486012" cy="2616621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0DE84" w14:textId="77777777" w:rsidR="00274E7B" w:rsidRDefault="00274E7B" w:rsidP="00274E7B">
      <w:pPr>
        <w:spacing w:before="0" w:line="240" w:lineRule="auto"/>
        <w:rPr>
          <w:rFonts w:ascii="Arial" w:hAnsi="Arial" w:cs="Arial"/>
          <w:color w:val="222222"/>
        </w:rPr>
      </w:pPr>
    </w:p>
    <w:p w14:paraId="44806F61" w14:textId="77777777" w:rsidR="004E238A" w:rsidRDefault="004E238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29D8E812" w14:textId="77777777" w:rsidR="004E238A" w:rsidRDefault="004E238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1C00D199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09397887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0053F326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3099B171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341FE80A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686E2636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7EDA9AE9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20730D26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7172DE31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5F83E1AC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73AF91B5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41220A94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1A851841" w14:textId="77777777" w:rsidR="002610C7" w:rsidRDefault="002610C7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</w:p>
    <w:p w14:paraId="1BEAFA9B" w14:textId="2CC3624A" w:rsidR="001F69A6" w:rsidRDefault="001F69A6" w:rsidP="001F69A6">
      <w:pPr>
        <w:spacing w:before="0" w:line="240" w:lineRule="auto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• Para el mismo n° contrato en Win:</w:t>
      </w:r>
    </w:p>
    <w:p w14:paraId="545357CB" w14:textId="58A018EC" w:rsidR="004E238A" w:rsidRDefault="00CE1D9F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  <w:r w:rsidRPr="00214152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10E8FC17" wp14:editId="19163ED9">
            <wp:extent cx="5387416" cy="2451100"/>
            <wp:effectExtent l="19050" t="19050" r="22860" b="254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5" b="13572"/>
                    <a:stretch/>
                  </pic:blipFill>
                  <pic:spPr bwMode="auto">
                    <a:xfrm>
                      <a:off x="0" y="0"/>
                      <a:ext cx="5390470" cy="2452489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BFF45" w14:textId="77777777" w:rsidR="004E238A" w:rsidRDefault="004E238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002A6A55" w14:textId="77777777" w:rsidR="004E238A" w:rsidRDefault="004E238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6FA25697" w14:textId="77777777" w:rsidR="004E238A" w:rsidRDefault="004E238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288EBF17" w14:textId="77777777" w:rsidR="004E238A" w:rsidRDefault="004E238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6ECB69A7" w14:textId="77777777" w:rsidR="004E238A" w:rsidRDefault="004E238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0EC0A5EC" w14:textId="67474E15" w:rsidR="004E238A" w:rsidRDefault="004E238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358B6368" w14:textId="4DD1AF48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003E47EF" w14:textId="1A07E501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3BE91AA6" w14:textId="0F3EFEF4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7EC79175" w14:textId="51B565B2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370B2C57" w14:textId="2B8AACED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0218D5F8" w14:textId="71FD758F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2393DE85" w14:textId="4056BFE8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5B0CF7E7" w14:textId="4CCD1FC9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74495016" w14:textId="4F55F3F2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2F7C5AA4" w14:textId="45B208DF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5A0B2129" w14:textId="3C27DE0E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607E8D16" w14:textId="04C9A2A7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46718A8E" w14:textId="1EE58AEE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670F7F26" w14:textId="77777777" w:rsidR="0020281B" w:rsidRDefault="0020281B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21C6CB17" w14:textId="77777777" w:rsidR="004E238A" w:rsidRDefault="004E238A" w:rsidP="004E238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3493CBD2" w14:textId="77777777" w:rsidR="006C6CEA" w:rsidRDefault="006C6CEA" w:rsidP="00214152">
      <w:pPr>
        <w:spacing w:before="0" w:line="240" w:lineRule="auto"/>
        <w:jc w:val="center"/>
        <w:rPr>
          <w:rFonts w:ascii="Arial" w:hAnsi="Arial" w:cs="Arial"/>
          <w:color w:val="222222"/>
        </w:rPr>
      </w:pPr>
    </w:p>
    <w:p w14:paraId="26D0B6B8" w14:textId="12B40FE7" w:rsidR="00E12C08" w:rsidRDefault="006C6CEA" w:rsidP="006C6CEA">
      <w:pPr>
        <w:tabs>
          <w:tab w:val="left" w:pos="3392"/>
        </w:tabs>
        <w:spacing w:before="0"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ab/>
      </w:r>
    </w:p>
    <w:sectPr w:rsidR="00E12C08" w:rsidSect="002F6129">
      <w:headerReference w:type="default" r:id="rId31"/>
      <w:footerReference w:type="default" r:id="rId32"/>
      <w:headerReference w:type="first" r:id="rId33"/>
      <w:footerReference w:type="first" r:id="rId34"/>
      <w:type w:val="continuous"/>
      <w:pgSz w:w="11906" w:h="16838" w:code="9"/>
      <w:pgMar w:top="3062" w:right="1416" w:bottom="1701" w:left="1418" w:header="425" w:footer="663" w:gutter="0"/>
      <w:cols w:space="708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ofting" w:date="2022-09-28T11:43:00Z" w:initials="S">
    <w:p w14:paraId="44EB506D" w14:textId="55B9F09E" w:rsidR="00616F81" w:rsidRDefault="00616F81" w:rsidP="00616F81">
      <w:pPr>
        <w:pStyle w:val="Textocomentario"/>
      </w:pPr>
      <w:r>
        <w:rPr>
          <w:rStyle w:val="Refdecomentario"/>
        </w:rPr>
        <w:annotationRef/>
      </w:r>
      <w:r>
        <w:rPr>
          <w:rFonts w:ascii="Arial" w:hAnsi="Arial" w:cs="Arial"/>
          <w:color w:val="222222"/>
        </w:rPr>
        <w:t>Solicito el cliente al alinear los campos numéricos a la derecha</w:t>
      </w:r>
    </w:p>
  </w:comment>
  <w:comment w:id="1" w:author="Softing" w:date="2022-09-28T11:40:00Z" w:initials="S">
    <w:p w14:paraId="0F774723" w14:textId="25F6627C" w:rsidR="00E31E8C" w:rsidRDefault="00E31E8C">
      <w:pPr>
        <w:pStyle w:val="Textocomentario"/>
      </w:pPr>
      <w:r>
        <w:rPr>
          <w:rStyle w:val="Refdecomentario"/>
        </w:rPr>
        <w:annotationRef/>
      </w:r>
      <w:r>
        <w:t xml:space="preserve">En el reporte se decidieron mostrar los campos más relevantes, ya que no se mostraban todos los campos en el reporte. </w:t>
      </w:r>
    </w:p>
  </w:comment>
  <w:comment w:id="2" w:author="Softing" w:date="2022-09-28T11:32:00Z" w:initials="S">
    <w:p w14:paraId="6107F18E" w14:textId="1FE501D5" w:rsidR="00417BD4" w:rsidRDefault="003706C9">
      <w:pPr>
        <w:pStyle w:val="Textocomentario"/>
      </w:pPr>
      <w:r>
        <w:rPr>
          <w:rStyle w:val="Refdecomentario"/>
        </w:rPr>
        <w:annotationRef/>
      </w:r>
      <w:r>
        <w:t>Visualizar, actualizar y eliminar están condicionados por el usuario.</w:t>
      </w:r>
    </w:p>
  </w:comment>
  <w:comment w:id="3" w:author="Softing" w:date="2022-09-28T13:20:00Z" w:initials="S">
    <w:p w14:paraId="4EF230FD" w14:textId="649A65A3" w:rsidR="00145A92" w:rsidRDefault="00145A92">
      <w:pPr>
        <w:pStyle w:val="Textocomentario"/>
      </w:pPr>
      <w:r>
        <w:rPr>
          <w:rStyle w:val="Refdecomentario"/>
        </w:rPr>
        <w:annotationRef/>
      </w:r>
      <w:r>
        <w:t xml:space="preserve">Se </w:t>
      </w:r>
      <w:r w:rsidR="006C4155">
        <w:t>solucionó</w:t>
      </w:r>
      <w:r>
        <w:t xml:space="preserve"> el botón</w:t>
      </w:r>
      <w:r w:rsidR="006C4155">
        <w:t>;</w:t>
      </w:r>
      <w:r>
        <w:t xml:space="preserve"> </w:t>
      </w:r>
      <w:r w:rsidR="006C4155">
        <w:t>se sumitea un proceso porque la cantidad de registros excedía el límite del archivo</w:t>
      </w:r>
    </w:p>
  </w:comment>
  <w:comment w:id="5" w:author="Softing" w:date="2022-09-28T12:06:00Z" w:initials="S">
    <w:p w14:paraId="603FB9C0" w14:textId="20F5256F" w:rsidR="00274E7B" w:rsidRDefault="00274E7B">
      <w:pPr>
        <w:pStyle w:val="Textocomentario"/>
      </w:pPr>
      <w:r>
        <w:rPr>
          <w:rStyle w:val="Refdecomentario"/>
        </w:rPr>
        <w:annotationRef/>
      </w:r>
      <w:r>
        <w:t>Ya fue solucionado por otro desarrollador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4EB506D" w15:done="0"/>
  <w15:commentEx w15:paraId="0F774723" w15:done="0"/>
  <w15:commentEx w15:paraId="6107F18E" w15:done="0"/>
  <w15:commentEx w15:paraId="4EF230FD" w15:done="0"/>
  <w15:commentEx w15:paraId="603FB9C0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98B63C" w14:textId="77777777" w:rsidR="00F31005" w:rsidRDefault="00F31005">
      <w:r>
        <w:separator/>
      </w:r>
    </w:p>
  </w:endnote>
  <w:endnote w:type="continuationSeparator" w:id="0">
    <w:p w14:paraId="252B92E2" w14:textId="77777777" w:rsidR="00F31005" w:rsidRDefault="00F31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-CondensedLight">
    <w:altName w:val="Nirmala UI Semilight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AC68A0" w14:textId="582A9343" w:rsidR="00162740" w:rsidRDefault="00162740">
    <w:pPr>
      <w:pStyle w:val="NormalPiedePagina"/>
      <w:pBdr>
        <w:top w:val="none" w:sz="0" w:space="0" w:color="auto"/>
      </w:pBdr>
      <w:tabs>
        <w:tab w:val="clear" w:pos="8789"/>
        <w:tab w:val="right" w:pos="8647"/>
      </w:tabs>
      <w:spacing w:before="0"/>
      <w:ind w:left="142" w:right="140"/>
      <w:rPr>
        <w:rFonts w:ascii="Arial" w:eastAsia="Arial Unicode MS" w:hAnsi="Arial" w:cs="Arial"/>
        <w:sz w:val="14"/>
      </w:rPr>
    </w:pPr>
    <w:r>
      <w:rPr>
        <w:rFonts w:ascii="Arial" w:eastAsia="Arial Unicode MS" w:hAnsi="Arial" w:cs="Arial"/>
        <w:sz w:val="14"/>
      </w:rPr>
      <w:tab/>
      <w:t xml:space="preserve">Pág. </w:t>
    </w:r>
    <w:r>
      <w:rPr>
        <w:rFonts w:ascii="Arial" w:eastAsia="Arial Unicode MS" w:hAnsi="Arial" w:cs="Arial"/>
        <w:sz w:val="14"/>
      </w:rPr>
      <w:fldChar w:fldCharType="begin"/>
    </w:r>
    <w:r>
      <w:rPr>
        <w:rFonts w:ascii="Arial" w:eastAsia="Arial Unicode MS" w:hAnsi="Arial" w:cs="Arial"/>
        <w:sz w:val="14"/>
      </w:rPr>
      <w:instrText xml:space="preserve"> PAGE  \* Arabic </w:instrText>
    </w:r>
    <w:r>
      <w:rPr>
        <w:rFonts w:ascii="Arial" w:eastAsia="Arial Unicode MS" w:hAnsi="Arial" w:cs="Arial"/>
        <w:sz w:val="14"/>
      </w:rPr>
      <w:fldChar w:fldCharType="separate"/>
    </w:r>
    <w:r w:rsidR="00E82CFA">
      <w:rPr>
        <w:rFonts w:ascii="Arial" w:eastAsia="Arial Unicode MS" w:hAnsi="Arial" w:cs="Arial"/>
        <w:noProof/>
        <w:sz w:val="14"/>
      </w:rPr>
      <w:t>9</w:t>
    </w:r>
    <w:r>
      <w:rPr>
        <w:rFonts w:ascii="Arial" w:eastAsia="Arial Unicode MS" w:hAnsi="Arial" w:cs="Arial"/>
        <w:sz w:val="14"/>
      </w:rPr>
      <w:fldChar w:fldCharType="end"/>
    </w:r>
    <w:r>
      <w:rPr>
        <w:rFonts w:ascii="Arial" w:eastAsia="Arial Unicode MS" w:hAnsi="Arial" w:cs="Arial"/>
        <w:sz w:val="14"/>
      </w:rPr>
      <w:t>/</w:t>
    </w:r>
    <w:r>
      <w:rPr>
        <w:rFonts w:ascii="Arial" w:eastAsia="Arial Unicode MS" w:hAnsi="Arial" w:cs="Arial"/>
        <w:sz w:val="14"/>
      </w:rPr>
      <w:fldChar w:fldCharType="begin"/>
    </w:r>
    <w:r>
      <w:rPr>
        <w:rFonts w:ascii="Arial" w:eastAsia="Arial Unicode MS" w:hAnsi="Arial" w:cs="Arial"/>
        <w:sz w:val="14"/>
      </w:rPr>
      <w:instrText xml:space="preserve"> NUMPAGES </w:instrText>
    </w:r>
    <w:r>
      <w:rPr>
        <w:rFonts w:ascii="Arial" w:eastAsia="Arial Unicode MS" w:hAnsi="Arial" w:cs="Arial"/>
        <w:sz w:val="14"/>
      </w:rPr>
      <w:fldChar w:fldCharType="separate"/>
    </w:r>
    <w:r w:rsidR="00E82CFA">
      <w:rPr>
        <w:rFonts w:ascii="Arial" w:eastAsia="Arial Unicode MS" w:hAnsi="Arial" w:cs="Arial"/>
        <w:noProof/>
        <w:sz w:val="14"/>
      </w:rPr>
      <w:t>10</w:t>
    </w:r>
    <w:r>
      <w:rPr>
        <w:rFonts w:ascii="Arial" w:eastAsia="Arial Unicode MS" w:hAnsi="Arial" w:cs="Arial"/>
        <w:sz w:val="14"/>
      </w:rPr>
      <w:fldChar w:fldCharType="end"/>
    </w:r>
  </w:p>
  <w:p w14:paraId="07366E1D" w14:textId="1E800D77" w:rsidR="00162740" w:rsidRDefault="00162740">
    <w:pPr>
      <w:spacing w:before="0" w:line="240" w:lineRule="auto"/>
      <w:jc w:val="center"/>
      <w:rPr>
        <w:lang w:eastAsia="es-AR"/>
      </w:rPr>
    </w:pPr>
    <w:r w:rsidRPr="00BA6ED4">
      <w:rPr>
        <w:rFonts w:eastAsia="Times New Roman"/>
        <w:noProof/>
        <w:lang w:val="en-US" w:eastAsia="en-US"/>
      </w:rPr>
      <w:drawing>
        <wp:inline distT="0" distB="0" distL="0" distR="0" wp14:anchorId="3191550A" wp14:editId="022C2370">
          <wp:extent cx="5309870" cy="452007"/>
          <wp:effectExtent l="0" t="0" r="0" b="5715"/>
          <wp:docPr id="653" name="Imagen 653" descr="pie-de-pagi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pie-de-pagi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09870" cy="4520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E37B8" w14:textId="77777777" w:rsidR="00162740" w:rsidRDefault="00162740"/>
  <w:p w14:paraId="623C8354" w14:textId="436DA98D" w:rsidR="00162740" w:rsidRDefault="00162740">
    <w:r>
      <w:t>Manuales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>
      <w:tab/>
      <w:t xml:space="preserve">Pág. </w:t>
    </w:r>
    <w:r>
      <w:rPr>
        <w:sz w:val="14"/>
        <w:szCs w:val="16"/>
      </w:rPr>
      <w:fldChar w:fldCharType="begin"/>
    </w:r>
    <w:r>
      <w:rPr>
        <w:sz w:val="14"/>
        <w:szCs w:val="16"/>
      </w:rPr>
      <w:instrText xml:space="preserve"> PAGE  \* Arabic </w:instrText>
    </w:r>
    <w:r>
      <w:rPr>
        <w:sz w:val="14"/>
        <w:szCs w:val="16"/>
      </w:rPr>
      <w:fldChar w:fldCharType="separate"/>
    </w:r>
    <w:r w:rsidR="002F6129">
      <w:rPr>
        <w:noProof/>
        <w:sz w:val="14"/>
        <w:szCs w:val="16"/>
      </w:rPr>
      <w:t>1</w:t>
    </w:r>
    <w:r>
      <w:rPr>
        <w:sz w:val="14"/>
        <w:szCs w:val="16"/>
      </w:rPr>
      <w:fldChar w:fldCharType="end"/>
    </w:r>
    <w:r>
      <w:rPr>
        <w:sz w:val="14"/>
        <w:szCs w:val="16"/>
      </w:rPr>
      <w:t>/</w:t>
    </w:r>
    <w:r>
      <w:rPr>
        <w:sz w:val="14"/>
        <w:szCs w:val="16"/>
      </w:rPr>
      <w:fldChar w:fldCharType="begin"/>
    </w:r>
    <w:r>
      <w:rPr>
        <w:sz w:val="14"/>
        <w:szCs w:val="16"/>
      </w:rPr>
      <w:instrText xml:space="preserve"> NUMPAGES </w:instrText>
    </w:r>
    <w:r>
      <w:rPr>
        <w:sz w:val="14"/>
        <w:szCs w:val="16"/>
      </w:rPr>
      <w:fldChar w:fldCharType="separate"/>
    </w:r>
    <w:r w:rsidR="0049434B">
      <w:rPr>
        <w:noProof/>
        <w:sz w:val="14"/>
        <w:szCs w:val="16"/>
      </w:rPr>
      <w:t>6</w:t>
    </w:r>
    <w:r>
      <w:rPr>
        <w:sz w:val="14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31E3E" w14:textId="77777777" w:rsidR="00F31005" w:rsidRDefault="00F31005">
      <w:r>
        <w:separator/>
      </w:r>
    </w:p>
  </w:footnote>
  <w:footnote w:type="continuationSeparator" w:id="0">
    <w:p w14:paraId="50CB4FCC" w14:textId="77777777" w:rsidR="00F31005" w:rsidRDefault="00F310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0CC6DD" w14:textId="77777777" w:rsidR="00162740" w:rsidRPr="001935B3" w:rsidRDefault="00162740" w:rsidP="001935B3">
    <w:pPr>
      <w:widowControl w:val="0"/>
      <w:ind w:left="283"/>
      <w:rPr>
        <w:rFonts w:eastAsia="MS Mincho"/>
        <w:lang w:val="es"/>
      </w:rPr>
    </w:pPr>
  </w:p>
  <w:tbl>
    <w:tblPr>
      <w:tblStyle w:val="1"/>
      <w:tblW w:w="9640" w:type="dxa"/>
      <w:tblInd w:w="-29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269"/>
      <w:gridCol w:w="2977"/>
      <w:gridCol w:w="2126"/>
      <w:gridCol w:w="2268"/>
    </w:tblGrid>
    <w:tr w:rsidR="00162740" w:rsidRPr="001935B3" w14:paraId="0A86611F" w14:textId="77777777" w:rsidTr="00D63C6D">
      <w:trPr>
        <w:trHeight w:val="549"/>
      </w:trPr>
      <w:tc>
        <w:tcPr>
          <w:tcW w:w="2269" w:type="dxa"/>
          <w:vMerge w:val="restart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7F35E8AB" w14:textId="7E094E8D" w:rsidR="00162740" w:rsidRPr="001935B3" w:rsidRDefault="00D63C6D" w:rsidP="00A72558">
          <w:pPr>
            <w:tabs>
              <w:tab w:val="left" w:pos="600"/>
            </w:tabs>
            <w:spacing w:line="240" w:lineRule="auto"/>
            <w:ind w:left="-72"/>
            <w:jc w:val="center"/>
            <w:rPr>
              <w:color w:val="FFFFFF"/>
              <w:sz w:val="32"/>
              <w:szCs w:val="32"/>
            </w:rPr>
          </w:pPr>
          <w:r w:rsidRPr="001935B3">
            <w:rPr>
              <w:noProof/>
              <w:lang w:val="en-US" w:eastAsia="en-US"/>
            </w:rPr>
            <w:drawing>
              <wp:anchor distT="0" distB="0" distL="114300" distR="114300" simplePos="0" relativeHeight="251669504" behindDoc="0" locked="0" layoutInCell="1" hidden="0" allowOverlap="1" wp14:anchorId="30B6E5FB" wp14:editId="0FEC3EA7">
                <wp:simplePos x="0" y="0"/>
                <wp:positionH relativeFrom="column">
                  <wp:posOffset>99060</wp:posOffset>
                </wp:positionH>
                <wp:positionV relativeFrom="paragraph">
                  <wp:posOffset>103505</wp:posOffset>
                </wp:positionV>
                <wp:extent cx="1094740" cy="421005"/>
                <wp:effectExtent l="0" t="0" r="0" b="0"/>
                <wp:wrapSquare wrapText="bothSides" distT="0" distB="0" distL="114300" distR="114300"/>
                <wp:docPr id="651" name="image5.jpg" descr="Descripción: Descripción: softing color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jpg" descr="Descripción: Descripción: softing color 1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4740" cy="4210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103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22BE6E6" w14:textId="22AA31C0" w:rsidR="00162740" w:rsidRPr="001935B3" w:rsidRDefault="00CE32E4" w:rsidP="00CE32E4">
          <w:pPr>
            <w:spacing w:line="240" w:lineRule="auto"/>
            <w:jc w:val="center"/>
            <w:rPr>
              <w:b/>
              <w:sz w:val="24"/>
              <w:szCs w:val="24"/>
            </w:rPr>
          </w:pPr>
          <w:r>
            <w:rPr>
              <w:rFonts w:eastAsia="Tahoma"/>
              <w:b/>
              <w:sz w:val="24"/>
              <w:szCs w:val="24"/>
            </w:rPr>
            <w:t>Informe Testing</w:t>
          </w:r>
        </w:p>
      </w:tc>
      <w:tc>
        <w:tcPr>
          <w:tcW w:w="2268" w:type="dxa"/>
          <w:vMerge w:val="restart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7945EC47" w14:textId="77777777" w:rsidR="00162740" w:rsidRPr="001935B3" w:rsidRDefault="00162740" w:rsidP="001935B3">
          <w:pPr>
            <w:tabs>
              <w:tab w:val="center" w:pos="4252"/>
              <w:tab w:val="right" w:pos="8504"/>
            </w:tabs>
            <w:spacing w:line="240" w:lineRule="auto"/>
            <w:jc w:val="center"/>
            <w:rPr>
              <w:b/>
              <w:sz w:val="28"/>
              <w:szCs w:val="28"/>
            </w:rPr>
          </w:pPr>
          <w:r w:rsidRPr="001935B3">
            <w:rPr>
              <w:noProof/>
              <w:lang w:val="en-US" w:eastAsia="en-US"/>
            </w:rPr>
            <w:drawing>
              <wp:inline distT="0" distB="0" distL="0" distR="0" wp14:anchorId="174852F0" wp14:editId="4CA284D9">
                <wp:extent cx="1000125" cy="504825"/>
                <wp:effectExtent l="0" t="0" r="0" b="0"/>
                <wp:docPr id="652" name="image23.jpg" descr="C:\Users\Softing\Documents\Proyectos\Logos ISO 9001 2015\9105057220_78584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3.jpg" descr="C:\Users\Softing\Documents\Proyectos\Logos ISO 9001 2015\9105057220_785842.jp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5048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162740" w:rsidRPr="001935B3" w14:paraId="1A0D85D3" w14:textId="77777777" w:rsidTr="00D63C6D">
      <w:trPr>
        <w:trHeight w:val="556"/>
      </w:trPr>
      <w:tc>
        <w:tcPr>
          <w:tcW w:w="2269" w:type="dxa"/>
          <w:vMerge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6048A984" w14:textId="77777777" w:rsidR="00162740" w:rsidRPr="001935B3" w:rsidRDefault="00162740" w:rsidP="001935B3">
          <w:pPr>
            <w:widowControl w:val="0"/>
            <w:rPr>
              <w:b/>
              <w:sz w:val="28"/>
              <w:szCs w:val="28"/>
            </w:rPr>
          </w:pPr>
        </w:p>
      </w:tc>
      <w:tc>
        <w:tcPr>
          <w:tcW w:w="5103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5E9C2330" w14:textId="70C07012" w:rsidR="00162740" w:rsidRPr="001935B3" w:rsidRDefault="00812D74" w:rsidP="00812D74">
          <w:pPr>
            <w:tabs>
              <w:tab w:val="center" w:pos="4252"/>
              <w:tab w:val="right" w:pos="8504"/>
            </w:tabs>
            <w:spacing w:line="240" w:lineRule="auto"/>
            <w:jc w:val="center"/>
            <w:rPr>
              <w:b/>
            </w:rPr>
          </w:pPr>
          <w:r>
            <w:rPr>
              <w:b/>
            </w:rPr>
            <w:t>SOLUCIONART WEB</w:t>
          </w:r>
        </w:p>
      </w:tc>
      <w:tc>
        <w:tcPr>
          <w:tcW w:w="2268" w:type="dxa"/>
          <w:vMerge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26FEDA68" w14:textId="77777777" w:rsidR="00162740" w:rsidRPr="001935B3" w:rsidRDefault="00162740" w:rsidP="001935B3">
          <w:pPr>
            <w:widowControl w:val="0"/>
            <w:rPr>
              <w:b/>
            </w:rPr>
          </w:pPr>
        </w:p>
      </w:tc>
    </w:tr>
    <w:tr w:rsidR="00162740" w:rsidRPr="001935B3" w14:paraId="4B8A62EA" w14:textId="77777777" w:rsidTr="00135711">
      <w:trPr>
        <w:trHeight w:val="407"/>
      </w:trPr>
      <w:tc>
        <w:tcPr>
          <w:tcW w:w="2269" w:type="dxa"/>
          <w:tcBorders>
            <w:top w:val="nil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3D3B26B" w14:textId="4E85CCA9" w:rsidR="00162740" w:rsidRPr="001935B3" w:rsidRDefault="00162740" w:rsidP="001935B3">
          <w:pPr>
            <w:tabs>
              <w:tab w:val="center" w:pos="4252"/>
              <w:tab w:val="right" w:pos="8504"/>
            </w:tabs>
            <w:spacing w:line="240" w:lineRule="auto"/>
            <w:jc w:val="center"/>
            <w:rPr>
              <w:b/>
              <w:sz w:val="18"/>
              <w:szCs w:val="18"/>
            </w:rPr>
          </w:pPr>
          <w:r w:rsidRPr="001935B3">
            <w:rPr>
              <w:b/>
              <w:sz w:val="18"/>
              <w:szCs w:val="18"/>
            </w:rPr>
            <w:t>Cliente</w:t>
          </w:r>
        </w:p>
      </w:tc>
      <w:tc>
        <w:tcPr>
          <w:tcW w:w="2977" w:type="dxa"/>
          <w:tcBorders>
            <w:top w:val="nil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B706047" w14:textId="0E253D05" w:rsidR="00162740" w:rsidRPr="001935B3" w:rsidRDefault="00812D74" w:rsidP="002279BB">
          <w:pPr>
            <w:tabs>
              <w:tab w:val="center" w:pos="4252"/>
              <w:tab w:val="right" w:pos="8504"/>
            </w:tabs>
            <w:spacing w:line="240" w:lineRule="auto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 xml:space="preserve">                   BERKLEY</w:t>
          </w:r>
        </w:p>
      </w:tc>
      <w:tc>
        <w:tcPr>
          <w:tcW w:w="2126" w:type="dxa"/>
          <w:tcBorders>
            <w:top w:val="nil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2A607A" w14:textId="77777777" w:rsidR="00162740" w:rsidRPr="001935B3" w:rsidRDefault="00162740" w:rsidP="001935B3">
          <w:pPr>
            <w:tabs>
              <w:tab w:val="center" w:pos="4252"/>
              <w:tab w:val="right" w:pos="8504"/>
            </w:tabs>
            <w:spacing w:line="240" w:lineRule="auto"/>
            <w:jc w:val="center"/>
            <w:rPr>
              <w:b/>
              <w:sz w:val="18"/>
              <w:szCs w:val="18"/>
            </w:rPr>
          </w:pPr>
          <w:r w:rsidRPr="001935B3">
            <w:rPr>
              <w:b/>
              <w:sz w:val="18"/>
              <w:szCs w:val="18"/>
            </w:rPr>
            <w:t>Fecha</w:t>
          </w:r>
        </w:p>
      </w:tc>
      <w:tc>
        <w:tcPr>
          <w:tcW w:w="2268" w:type="dxa"/>
          <w:tcBorders>
            <w:top w:val="nil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C41C9C" w14:textId="503242BB" w:rsidR="00162740" w:rsidRPr="001935B3" w:rsidRDefault="00812D74" w:rsidP="00610A40">
          <w:pPr>
            <w:tabs>
              <w:tab w:val="center" w:pos="4252"/>
              <w:tab w:val="right" w:pos="8504"/>
            </w:tabs>
            <w:spacing w:line="240" w:lineRule="auto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1</w:t>
          </w:r>
          <w:r w:rsidR="00610A40">
            <w:rPr>
              <w:b/>
              <w:sz w:val="18"/>
              <w:szCs w:val="18"/>
            </w:rPr>
            <w:t>5</w:t>
          </w:r>
          <w:r w:rsidR="00162740" w:rsidRPr="001935B3">
            <w:rPr>
              <w:b/>
              <w:sz w:val="18"/>
              <w:szCs w:val="18"/>
            </w:rPr>
            <w:t>/</w:t>
          </w:r>
          <w:r w:rsidR="00714CFB">
            <w:rPr>
              <w:b/>
              <w:sz w:val="18"/>
              <w:szCs w:val="18"/>
            </w:rPr>
            <w:t>09</w:t>
          </w:r>
          <w:r w:rsidR="00162740" w:rsidRPr="001935B3">
            <w:rPr>
              <w:b/>
              <w:sz w:val="18"/>
              <w:szCs w:val="18"/>
            </w:rPr>
            <w:t>/202</w:t>
          </w:r>
          <w:r w:rsidR="00162740">
            <w:rPr>
              <w:b/>
              <w:sz w:val="18"/>
              <w:szCs w:val="18"/>
            </w:rPr>
            <w:t>2</w:t>
          </w:r>
        </w:p>
      </w:tc>
    </w:tr>
  </w:tbl>
  <w:p w14:paraId="17018779" w14:textId="77777777" w:rsidR="00162740" w:rsidRPr="001935B3" w:rsidRDefault="00162740" w:rsidP="001935B3">
    <w:pPr>
      <w:tabs>
        <w:tab w:val="center" w:pos="4252"/>
        <w:tab w:val="right" w:pos="8504"/>
      </w:tabs>
      <w:spacing w:line="240" w:lineRule="auto"/>
      <w:rPr>
        <w:rFonts w:eastAsia="MS Mincho"/>
        <w:lang w:val="es"/>
      </w:rPr>
    </w:pPr>
  </w:p>
  <w:p w14:paraId="04EAAD64" w14:textId="435CA4DA" w:rsidR="00162740" w:rsidRDefault="0016274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31FFA0" w14:textId="372754AE" w:rsidR="00162740" w:rsidRDefault="00162740">
    <w:pPr>
      <w:pStyle w:val="Encabezado"/>
    </w:pPr>
    <w:r>
      <w:rPr>
        <w:noProof/>
        <w:lang w:val="en-US" w:eastAsia="en-US"/>
      </w:rPr>
      <w:drawing>
        <wp:anchor distT="0" distB="0" distL="114935" distR="114935" simplePos="0" relativeHeight="251673600" behindDoc="0" locked="0" layoutInCell="1" hidden="0" allowOverlap="1" wp14:anchorId="1ACCC0D8" wp14:editId="241B24DE">
          <wp:simplePos x="0" y="0"/>
          <wp:positionH relativeFrom="column">
            <wp:posOffset>4540195</wp:posOffset>
          </wp:positionH>
          <wp:positionV relativeFrom="paragraph">
            <wp:posOffset>-270979</wp:posOffset>
          </wp:positionV>
          <wp:extent cx="1918970" cy="1516380"/>
          <wp:effectExtent l="0" t="0" r="0" b="0"/>
          <wp:wrapNone/>
          <wp:docPr id="654" name="image2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18970" cy="1516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71552" behindDoc="0" locked="0" layoutInCell="1" hidden="0" allowOverlap="1" wp14:anchorId="16ED3AF6" wp14:editId="25FBB667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971675" cy="1023938"/>
          <wp:effectExtent l="0" t="0" r="0" b="0"/>
          <wp:wrapNone/>
          <wp:docPr id="655" name="image12.jpg" descr="Descripción: Descripción: softing colo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jpg" descr="Descripción: Descripción: softing color 1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71675" cy="1023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37.5pt;height:33pt;visibility:visible" o:bullet="t">
        <v:imagedata r:id="rId1" o:title="065-ícono Nueva Regla"/>
      </v:shape>
    </w:pict>
  </w:numPicBullet>
  <w:abstractNum w:abstractNumId="0" w15:restartNumberingAfterBreak="0">
    <w:nsid w:val="116D2A7E"/>
    <w:multiLevelType w:val="multilevel"/>
    <w:tmpl w:val="6854C500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53D7FC4"/>
    <w:multiLevelType w:val="hybridMultilevel"/>
    <w:tmpl w:val="0BDA1736"/>
    <w:lvl w:ilvl="0" w:tplc="C9FA06A4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E405E3"/>
    <w:multiLevelType w:val="multilevel"/>
    <w:tmpl w:val="2408CB6C"/>
    <w:lvl w:ilvl="0">
      <w:start w:val="1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AE2011C"/>
    <w:multiLevelType w:val="hybridMultilevel"/>
    <w:tmpl w:val="A34E9A34"/>
    <w:lvl w:ilvl="0" w:tplc="6846B1E2">
      <w:numFmt w:val="bullet"/>
      <w:lvlText w:val="-"/>
      <w:lvlJc w:val="left"/>
      <w:pPr>
        <w:ind w:left="720" w:hanging="360"/>
      </w:pPr>
      <w:rPr>
        <w:rFonts w:ascii="Tahoma" w:eastAsia="Batang" w:hAnsi="Tahoma" w:cs="Tahoma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54206"/>
    <w:multiLevelType w:val="hybridMultilevel"/>
    <w:tmpl w:val="F298635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2154C"/>
    <w:multiLevelType w:val="hybridMultilevel"/>
    <w:tmpl w:val="6B7CDE78"/>
    <w:lvl w:ilvl="0" w:tplc="41B65B5E">
      <w:start w:val="1"/>
      <w:numFmt w:val="bullet"/>
      <w:lvlText w:val=""/>
      <w:lvlJc w:val="left"/>
      <w:pPr>
        <w:ind w:left="1134" w:hanging="227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5081FD2"/>
    <w:multiLevelType w:val="multilevel"/>
    <w:tmpl w:val="00F40796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9890C09"/>
    <w:multiLevelType w:val="hybridMultilevel"/>
    <w:tmpl w:val="E18689FC"/>
    <w:lvl w:ilvl="0" w:tplc="1A4E7BEE">
      <w:start w:val="1"/>
      <w:numFmt w:val="bullet"/>
      <w:lvlText w:val=""/>
      <w:lvlJc w:val="left"/>
      <w:pPr>
        <w:ind w:left="1134" w:hanging="227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0206AC"/>
    <w:multiLevelType w:val="multilevel"/>
    <w:tmpl w:val="519C4A88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D565D4A"/>
    <w:multiLevelType w:val="hybridMultilevel"/>
    <w:tmpl w:val="7BDAD5FA"/>
    <w:lvl w:ilvl="0" w:tplc="49A0CC76">
      <w:start w:val="1"/>
      <w:numFmt w:val="bullet"/>
      <w:lvlText w:val=""/>
      <w:lvlJc w:val="left"/>
      <w:pPr>
        <w:ind w:left="567" w:hanging="227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904A0"/>
    <w:multiLevelType w:val="multilevel"/>
    <w:tmpl w:val="3F9A5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46306EE6"/>
    <w:multiLevelType w:val="hybridMultilevel"/>
    <w:tmpl w:val="A0B865CC"/>
    <w:lvl w:ilvl="0" w:tplc="A196807C">
      <w:start w:val="7"/>
      <w:numFmt w:val="bullet"/>
      <w:lvlText w:val=""/>
      <w:lvlJc w:val="left"/>
      <w:pPr>
        <w:ind w:left="720" w:hanging="360"/>
      </w:pPr>
      <w:rPr>
        <w:rFonts w:ascii="Wingdings" w:eastAsia="Batang" w:hAnsi="Wingdings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D37364"/>
    <w:multiLevelType w:val="hybridMultilevel"/>
    <w:tmpl w:val="658C17C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C03CB"/>
    <w:multiLevelType w:val="hybridMultilevel"/>
    <w:tmpl w:val="22EC44B2"/>
    <w:lvl w:ilvl="0" w:tplc="EF0085DE">
      <w:numFmt w:val="bullet"/>
      <w:lvlText w:val="•"/>
      <w:lvlJc w:val="left"/>
      <w:pPr>
        <w:ind w:left="1494" w:hanging="360"/>
      </w:pPr>
      <w:rPr>
        <w:rFonts w:ascii="Calibri" w:eastAsia="Calibri" w:hAnsi="Calibri" w:cs="Calibri" w:hint="default"/>
        <w:b/>
      </w:rPr>
    </w:lvl>
    <w:lvl w:ilvl="1" w:tplc="2C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4D0A309F"/>
    <w:multiLevelType w:val="hybridMultilevel"/>
    <w:tmpl w:val="67186964"/>
    <w:lvl w:ilvl="0" w:tplc="07EE97F2">
      <w:start w:val="1"/>
      <w:numFmt w:val="decimal"/>
      <w:pStyle w:val="TituloNivel1"/>
      <w:lvlText w:val="%1."/>
      <w:lvlJc w:val="left"/>
      <w:pPr>
        <w:ind w:left="360" w:hanging="360"/>
      </w:pPr>
    </w:lvl>
    <w:lvl w:ilvl="1" w:tplc="9468D768">
      <w:start w:val="1"/>
      <w:numFmt w:val="lowerLetter"/>
      <w:lvlText w:val="%2."/>
      <w:lvlJc w:val="left"/>
      <w:pPr>
        <w:ind w:left="1080" w:hanging="360"/>
      </w:pPr>
    </w:lvl>
    <w:lvl w:ilvl="2" w:tplc="5C1856BE">
      <w:start w:val="1"/>
      <w:numFmt w:val="lowerRoman"/>
      <w:lvlText w:val="%3."/>
      <w:lvlJc w:val="right"/>
      <w:pPr>
        <w:ind w:left="1800" w:hanging="180"/>
      </w:pPr>
    </w:lvl>
    <w:lvl w:ilvl="3" w:tplc="306C19BE">
      <w:start w:val="1"/>
      <w:numFmt w:val="decimal"/>
      <w:lvlText w:val="%4."/>
      <w:lvlJc w:val="left"/>
      <w:pPr>
        <w:ind w:left="2520" w:hanging="360"/>
      </w:pPr>
    </w:lvl>
    <w:lvl w:ilvl="4" w:tplc="E89656C4">
      <w:start w:val="1"/>
      <w:numFmt w:val="lowerLetter"/>
      <w:lvlText w:val="%5."/>
      <w:lvlJc w:val="left"/>
      <w:pPr>
        <w:ind w:left="3240" w:hanging="360"/>
      </w:pPr>
    </w:lvl>
    <w:lvl w:ilvl="5" w:tplc="2B78F5B0">
      <w:start w:val="1"/>
      <w:numFmt w:val="lowerRoman"/>
      <w:lvlText w:val="%6."/>
      <w:lvlJc w:val="right"/>
      <w:pPr>
        <w:ind w:left="3960" w:hanging="180"/>
      </w:pPr>
    </w:lvl>
    <w:lvl w:ilvl="6" w:tplc="043E29D2">
      <w:start w:val="1"/>
      <w:numFmt w:val="decimal"/>
      <w:lvlText w:val="%7."/>
      <w:lvlJc w:val="left"/>
      <w:pPr>
        <w:ind w:left="4680" w:hanging="360"/>
      </w:pPr>
    </w:lvl>
    <w:lvl w:ilvl="7" w:tplc="C9647854">
      <w:start w:val="1"/>
      <w:numFmt w:val="lowerLetter"/>
      <w:lvlText w:val="%8."/>
      <w:lvlJc w:val="left"/>
      <w:pPr>
        <w:ind w:left="5400" w:hanging="360"/>
      </w:pPr>
    </w:lvl>
    <w:lvl w:ilvl="8" w:tplc="8DE630C4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7425A4"/>
    <w:multiLevelType w:val="multilevel"/>
    <w:tmpl w:val="5B3C715A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53150C1C"/>
    <w:multiLevelType w:val="multilevel"/>
    <w:tmpl w:val="69CAE9C4"/>
    <w:lvl w:ilvl="0">
      <w:start w:val="1"/>
      <w:numFmt w:val="decimal"/>
      <w:pStyle w:val="IFS00"/>
      <w:lvlText w:val="%1"/>
      <w:lvlJc w:val="left"/>
      <w:pPr>
        <w:tabs>
          <w:tab w:val="left" w:pos="0"/>
        </w:tabs>
        <w:ind w:left="972" w:hanging="432"/>
      </w:pPr>
      <w:rPr>
        <w:rFonts w:hint="default"/>
      </w:rPr>
    </w:lvl>
    <w:lvl w:ilvl="1">
      <w:start w:val="1"/>
      <w:numFmt w:val="decimal"/>
      <w:pStyle w:val="IFS01"/>
      <w:lvlText w:val="%1.%2."/>
      <w:lvlJc w:val="left"/>
      <w:pPr>
        <w:tabs>
          <w:tab w:val="left" w:pos="0"/>
        </w:tabs>
        <w:ind w:left="576" w:hanging="576"/>
      </w:pPr>
      <w:rPr>
        <w:rFonts w:hint="default"/>
      </w:rPr>
    </w:lvl>
    <w:lvl w:ilvl="2">
      <w:start w:val="1"/>
      <w:numFmt w:val="decimal"/>
      <w:pStyle w:val="IFS02"/>
      <w:lvlText w:val="%1.%2.%3."/>
      <w:lvlJc w:val="left"/>
      <w:pPr>
        <w:tabs>
          <w:tab w:val="left" w:pos="0"/>
        </w:tabs>
        <w:ind w:left="720" w:hanging="720"/>
      </w:pPr>
      <w:rPr>
        <w:rFonts w:hint="default"/>
      </w:rPr>
    </w:lvl>
    <w:lvl w:ilvl="3">
      <w:start w:val="1"/>
      <w:numFmt w:val="decimal"/>
      <w:pStyle w:val="IFS03"/>
      <w:lvlText w:val="%1.%2.%3.%4."/>
      <w:lvlJc w:val="left"/>
      <w:pPr>
        <w:tabs>
          <w:tab w:val="left" w:pos="0"/>
        </w:tabs>
        <w:ind w:left="432" w:hanging="432"/>
      </w:pPr>
      <w:rPr>
        <w:rFonts w:hint="default"/>
      </w:rPr>
    </w:lvl>
    <w:lvl w:ilvl="4">
      <w:start w:val="1"/>
      <w:numFmt w:val="decimal"/>
      <w:pStyle w:val="IFS04"/>
      <w:lvlText w:val="%1.%2.%3.%4.%5"/>
      <w:lvlJc w:val="left"/>
      <w:pPr>
        <w:tabs>
          <w:tab w:val="left" w:pos="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0"/>
        </w:tabs>
        <w:ind w:left="1584" w:hanging="1584"/>
      </w:pPr>
      <w:rPr>
        <w:rFonts w:hint="default"/>
      </w:rPr>
    </w:lvl>
  </w:abstractNum>
  <w:abstractNum w:abstractNumId="17" w15:restartNumberingAfterBreak="0">
    <w:nsid w:val="55097350"/>
    <w:multiLevelType w:val="hybridMultilevel"/>
    <w:tmpl w:val="8536DD94"/>
    <w:lvl w:ilvl="0" w:tplc="B106DF78">
      <w:start w:val="1"/>
      <w:numFmt w:val="bullet"/>
      <w:suff w:val="space"/>
      <w:lvlText w:val=""/>
      <w:lvlJc w:val="left"/>
      <w:pPr>
        <w:ind w:left="1134" w:hanging="227"/>
      </w:pPr>
      <w:rPr>
        <w:rFonts w:ascii="Symbol" w:hAnsi="Symbol" w:hint="default"/>
        <w:color w:val="auto"/>
      </w:rPr>
    </w:lvl>
    <w:lvl w:ilvl="1" w:tplc="2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291981"/>
    <w:multiLevelType w:val="hybridMultilevel"/>
    <w:tmpl w:val="636A3E68"/>
    <w:lvl w:ilvl="0" w:tplc="5A84FBEE">
      <w:start w:val="1"/>
      <w:numFmt w:val="bullet"/>
      <w:lvlText w:val="—"/>
      <w:lvlJc w:val="left"/>
      <w:pPr>
        <w:ind w:left="927" w:hanging="360"/>
      </w:pPr>
      <w:rPr>
        <w:rFonts w:ascii="Tahoma" w:eastAsia="Batang" w:hAnsi="Tahoma" w:cs="Tahoma" w:hint="default"/>
        <w:color w:val="FFFF00"/>
      </w:rPr>
    </w:lvl>
    <w:lvl w:ilvl="1" w:tplc="2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56400F69"/>
    <w:multiLevelType w:val="multilevel"/>
    <w:tmpl w:val="E468FEB4"/>
    <w:lvl w:ilvl="0">
      <w:start w:val="7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D02598C"/>
    <w:multiLevelType w:val="multilevel"/>
    <w:tmpl w:val="43CEA95A"/>
    <w:lvl w:ilvl="0">
      <w:start w:val="8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5F8F441C"/>
    <w:multiLevelType w:val="hybridMultilevel"/>
    <w:tmpl w:val="FF46C29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85000"/>
    <w:multiLevelType w:val="singleLevel"/>
    <w:tmpl w:val="A8D4622A"/>
    <w:lvl w:ilvl="0">
      <w:start w:val="1"/>
      <w:numFmt w:val="decimal"/>
      <w:pStyle w:val="Listaconnmeros4"/>
      <w:lvlText w:val="%1."/>
      <w:lvlJc w:val="left"/>
      <w:pPr>
        <w:tabs>
          <w:tab w:val="left" w:pos="0"/>
        </w:tabs>
        <w:ind w:left="1209" w:hanging="360"/>
      </w:pPr>
    </w:lvl>
  </w:abstractNum>
  <w:abstractNum w:abstractNumId="23" w15:restartNumberingAfterBreak="0">
    <w:nsid w:val="66D07BEC"/>
    <w:multiLevelType w:val="multilevel"/>
    <w:tmpl w:val="D9067DA8"/>
    <w:lvl w:ilvl="0">
      <w:start w:val="1"/>
      <w:numFmt w:val="decimal"/>
      <w:lvlText w:val="%1."/>
      <w:lvlJc w:val="left"/>
      <w:pPr>
        <w:tabs>
          <w:tab w:val="left" w:pos="0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0"/>
        </w:tabs>
        <w:ind w:left="1304" w:hanging="737"/>
      </w:pPr>
      <w:rPr>
        <w:rFonts w:hint="default"/>
      </w:rPr>
    </w:lvl>
    <w:lvl w:ilvl="2">
      <w:start w:val="1"/>
      <w:numFmt w:val="decimal"/>
      <w:pStyle w:val="MTema3"/>
      <w:lvlText w:val="%1.%2.%3."/>
      <w:lvlJc w:val="left"/>
      <w:pPr>
        <w:tabs>
          <w:tab w:val="left" w:pos="0"/>
        </w:tabs>
        <w:ind w:left="2098" w:hanging="794"/>
      </w:pPr>
      <w:rPr>
        <w:rFonts w:hint="default"/>
      </w:rPr>
    </w:lvl>
    <w:lvl w:ilvl="3">
      <w:start w:val="1"/>
      <w:numFmt w:val="decimal"/>
      <w:pStyle w:val="MTema3"/>
      <w:lvlText w:val="%1.%2.%3.%4."/>
      <w:lvlJc w:val="left"/>
      <w:pPr>
        <w:tabs>
          <w:tab w:val="left" w:pos="0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left" w:pos="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left" w:pos="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left" w:pos="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8B41428"/>
    <w:multiLevelType w:val="hybridMultilevel"/>
    <w:tmpl w:val="E992219C"/>
    <w:lvl w:ilvl="0" w:tplc="C70495E6">
      <w:start w:val="1"/>
      <w:numFmt w:val="bullet"/>
      <w:pStyle w:val="NormalVie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6685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C45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1843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AEFB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4024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024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88A47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6243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5A4342"/>
    <w:multiLevelType w:val="multilevel"/>
    <w:tmpl w:val="DB2EEEE4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6F7E71E0"/>
    <w:multiLevelType w:val="hybridMultilevel"/>
    <w:tmpl w:val="3622272C"/>
    <w:lvl w:ilvl="0" w:tplc="B3F2F6D0">
      <w:start w:val="1"/>
      <w:numFmt w:val="bullet"/>
      <w:lvlText w:val=""/>
      <w:lvlJc w:val="left"/>
      <w:pPr>
        <w:ind w:left="1134" w:hanging="227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2C65A9"/>
    <w:multiLevelType w:val="multilevel"/>
    <w:tmpl w:val="BB0680F2"/>
    <w:lvl w:ilvl="0">
      <w:start w:val="9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7271369E"/>
    <w:multiLevelType w:val="hybridMultilevel"/>
    <w:tmpl w:val="0C383E98"/>
    <w:lvl w:ilvl="0" w:tplc="F426F7FA">
      <w:start w:val="1"/>
      <w:numFmt w:val="bullet"/>
      <w:lvlText w:val=""/>
      <w:lvlJc w:val="left"/>
      <w:pPr>
        <w:ind w:left="851" w:hanging="227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33043F9"/>
    <w:multiLevelType w:val="hybridMultilevel"/>
    <w:tmpl w:val="C8527CB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694209"/>
    <w:multiLevelType w:val="multilevel"/>
    <w:tmpl w:val="14962C00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7717080E"/>
    <w:multiLevelType w:val="hybridMultilevel"/>
    <w:tmpl w:val="ADA06E88"/>
    <w:lvl w:ilvl="0" w:tplc="3E06E2A6">
      <w:start w:val="1"/>
      <w:numFmt w:val="bullet"/>
      <w:lvlText w:val=""/>
      <w:lvlJc w:val="left"/>
      <w:pPr>
        <w:ind w:left="1134" w:hanging="227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701621"/>
    <w:multiLevelType w:val="multilevel"/>
    <w:tmpl w:val="EFB457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4"/>
  </w:num>
  <w:num w:numId="2">
    <w:abstractNumId w:val="14"/>
  </w:num>
  <w:num w:numId="3">
    <w:abstractNumId w:val="23"/>
  </w:num>
  <w:num w:numId="4">
    <w:abstractNumId w:val="16"/>
  </w:num>
  <w:num w:numId="5">
    <w:abstractNumId w:val="22"/>
  </w:num>
  <w:num w:numId="6">
    <w:abstractNumId w:val="12"/>
  </w:num>
  <w:num w:numId="7">
    <w:abstractNumId w:val="21"/>
  </w:num>
  <w:num w:numId="8">
    <w:abstractNumId w:val="10"/>
  </w:num>
  <w:num w:numId="9">
    <w:abstractNumId w:val="6"/>
  </w:num>
  <w:num w:numId="10">
    <w:abstractNumId w:val="30"/>
  </w:num>
  <w:num w:numId="11">
    <w:abstractNumId w:val="25"/>
  </w:num>
  <w:num w:numId="12">
    <w:abstractNumId w:val="8"/>
  </w:num>
  <w:num w:numId="13">
    <w:abstractNumId w:val="15"/>
  </w:num>
  <w:num w:numId="14">
    <w:abstractNumId w:val="19"/>
  </w:num>
  <w:num w:numId="15">
    <w:abstractNumId w:val="20"/>
  </w:num>
  <w:num w:numId="16">
    <w:abstractNumId w:val="27"/>
  </w:num>
  <w:num w:numId="17">
    <w:abstractNumId w:val="2"/>
  </w:num>
  <w:num w:numId="18">
    <w:abstractNumId w:val="5"/>
  </w:num>
  <w:num w:numId="19">
    <w:abstractNumId w:val="26"/>
  </w:num>
  <w:num w:numId="20">
    <w:abstractNumId w:val="17"/>
  </w:num>
  <w:num w:numId="21">
    <w:abstractNumId w:val="31"/>
  </w:num>
  <w:num w:numId="22">
    <w:abstractNumId w:val="7"/>
  </w:num>
  <w:num w:numId="23">
    <w:abstractNumId w:val="13"/>
  </w:num>
  <w:num w:numId="24">
    <w:abstractNumId w:val="28"/>
  </w:num>
  <w:num w:numId="25">
    <w:abstractNumId w:val="1"/>
  </w:num>
  <w:num w:numId="26">
    <w:abstractNumId w:val="9"/>
  </w:num>
  <w:num w:numId="27">
    <w:abstractNumId w:val="3"/>
  </w:num>
  <w:num w:numId="28">
    <w:abstractNumId w:val="18"/>
  </w:num>
  <w:num w:numId="29">
    <w:abstractNumId w:val="32"/>
  </w:num>
  <w:num w:numId="30">
    <w:abstractNumId w:val="0"/>
  </w:num>
  <w:num w:numId="31">
    <w:abstractNumId w:val="4"/>
  </w:num>
  <w:num w:numId="32">
    <w:abstractNumId w:val="29"/>
  </w:num>
  <w:num w:numId="33">
    <w:abstractNumId w:val="11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ofting">
    <w15:presenceInfo w15:providerId="None" w15:userId="Softi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C17"/>
    <w:rsid w:val="000005B9"/>
    <w:rsid w:val="000009D2"/>
    <w:rsid w:val="00000F91"/>
    <w:rsid w:val="000019E5"/>
    <w:rsid w:val="00001D6A"/>
    <w:rsid w:val="00002676"/>
    <w:rsid w:val="000027FC"/>
    <w:rsid w:val="00002A2E"/>
    <w:rsid w:val="0000443C"/>
    <w:rsid w:val="00004879"/>
    <w:rsid w:val="000055BA"/>
    <w:rsid w:val="0000679B"/>
    <w:rsid w:val="000068FA"/>
    <w:rsid w:val="0000695A"/>
    <w:rsid w:val="00006AFB"/>
    <w:rsid w:val="0000768C"/>
    <w:rsid w:val="00007F38"/>
    <w:rsid w:val="0001078D"/>
    <w:rsid w:val="000109FE"/>
    <w:rsid w:val="00010D91"/>
    <w:rsid w:val="00012420"/>
    <w:rsid w:val="000147B8"/>
    <w:rsid w:val="000148C7"/>
    <w:rsid w:val="00015942"/>
    <w:rsid w:val="00015ACA"/>
    <w:rsid w:val="00015B16"/>
    <w:rsid w:val="00015C91"/>
    <w:rsid w:val="00016561"/>
    <w:rsid w:val="00017C2C"/>
    <w:rsid w:val="00017D9F"/>
    <w:rsid w:val="0002001C"/>
    <w:rsid w:val="00022728"/>
    <w:rsid w:val="00023111"/>
    <w:rsid w:val="00023C92"/>
    <w:rsid w:val="00024164"/>
    <w:rsid w:val="00024349"/>
    <w:rsid w:val="00026413"/>
    <w:rsid w:val="00032641"/>
    <w:rsid w:val="00032DB4"/>
    <w:rsid w:val="000335EB"/>
    <w:rsid w:val="00034E4A"/>
    <w:rsid w:val="00035214"/>
    <w:rsid w:val="0003546E"/>
    <w:rsid w:val="000361FD"/>
    <w:rsid w:val="000373EA"/>
    <w:rsid w:val="00037C85"/>
    <w:rsid w:val="000405C5"/>
    <w:rsid w:val="0004172C"/>
    <w:rsid w:val="00041900"/>
    <w:rsid w:val="00042C7E"/>
    <w:rsid w:val="00043566"/>
    <w:rsid w:val="0004377A"/>
    <w:rsid w:val="00044432"/>
    <w:rsid w:val="00045193"/>
    <w:rsid w:val="000453F1"/>
    <w:rsid w:val="000477C4"/>
    <w:rsid w:val="00047A83"/>
    <w:rsid w:val="00051268"/>
    <w:rsid w:val="00051A89"/>
    <w:rsid w:val="00051B8E"/>
    <w:rsid w:val="00051EBB"/>
    <w:rsid w:val="0005239F"/>
    <w:rsid w:val="00052D4E"/>
    <w:rsid w:val="000530AF"/>
    <w:rsid w:val="000538B1"/>
    <w:rsid w:val="00054593"/>
    <w:rsid w:val="000562F7"/>
    <w:rsid w:val="00057DAB"/>
    <w:rsid w:val="00057F3E"/>
    <w:rsid w:val="00061699"/>
    <w:rsid w:val="0006207E"/>
    <w:rsid w:val="00065EE8"/>
    <w:rsid w:val="00066747"/>
    <w:rsid w:val="000673CB"/>
    <w:rsid w:val="00071101"/>
    <w:rsid w:val="00072373"/>
    <w:rsid w:val="000723C8"/>
    <w:rsid w:val="00072AA8"/>
    <w:rsid w:val="00072BEE"/>
    <w:rsid w:val="0007307E"/>
    <w:rsid w:val="0007339F"/>
    <w:rsid w:val="0007365C"/>
    <w:rsid w:val="00075B1B"/>
    <w:rsid w:val="000765D2"/>
    <w:rsid w:val="000804B0"/>
    <w:rsid w:val="000821F4"/>
    <w:rsid w:val="000826F8"/>
    <w:rsid w:val="00082B25"/>
    <w:rsid w:val="000831CB"/>
    <w:rsid w:val="00083C1E"/>
    <w:rsid w:val="000842B1"/>
    <w:rsid w:val="000847C2"/>
    <w:rsid w:val="00084BE1"/>
    <w:rsid w:val="0008570C"/>
    <w:rsid w:val="000858B9"/>
    <w:rsid w:val="00090450"/>
    <w:rsid w:val="000906D8"/>
    <w:rsid w:val="00091088"/>
    <w:rsid w:val="00092C02"/>
    <w:rsid w:val="00093F7F"/>
    <w:rsid w:val="000942BF"/>
    <w:rsid w:val="000952BB"/>
    <w:rsid w:val="00096214"/>
    <w:rsid w:val="000A0812"/>
    <w:rsid w:val="000A2E79"/>
    <w:rsid w:val="000A433E"/>
    <w:rsid w:val="000A4342"/>
    <w:rsid w:val="000A68F7"/>
    <w:rsid w:val="000A6A58"/>
    <w:rsid w:val="000A6B8C"/>
    <w:rsid w:val="000B04A0"/>
    <w:rsid w:val="000B17B3"/>
    <w:rsid w:val="000B211C"/>
    <w:rsid w:val="000B27BA"/>
    <w:rsid w:val="000B402B"/>
    <w:rsid w:val="000B4739"/>
    <w:rsid w:val="000B58BB"/>
    <w:rsid w:val="000B5924"/>
    <w:rsid w:val="000B6549"/>
    <w:rsid w:val="000B6A77"/>
    <w:rsid w:val="000B6CC5"/>
    <w:rsid w:val="000B6E9A"/>
    <w:rsid w:val="000C0550"/>
    <w:rsid w:val="000C0A23"/>
    <w:rsid w:val="000C215F"/>
    <w:rsid w:val="000C26C8"/>
    <w:rsid w:val="000C32C4"/>
    <w:rsid w:val="000C46C2"/>
    <w:rsid w:val="000C5BBF"/>
    <w:rsid w:val="000C7151"/>
    <w:rsid w:val="000D040F"/>
    <w:rsid w:val="000D072F"/>
    <w:rsid w:val="000D0B5C"/>
    <w:rsid w:val="000D0D11"/>
    <w:rsid w:val="000D201F"/>
    <w:rsid w:val="000D25E0"/>
    <w:rsid w:val="000D2844"/>
    <w:rsid w:val="000D40FA"/>
    <w:rsid w:val="000D549F"/>
    <w:rsid w:val="000D55C2"/>
    <w:rsid w:val="000D61F2"/>
    <w:rsid w:val="000D61F7"/>
    <w:rsid w:val="000D7B7B"/>
    <w:rsid w:val="000E08A4"/>
    <w:rsid w:val="000E0AE2"/>
    <w:rsid w:val="000E0D66"/>
    <w:rsid w:val="000E1034"/>
    <w:rsid w:val="000E1641"/>
    <w:rsid w:val="000E2201"/>
    <w:rsid w:val="000E248B"/>
    <w:rsid w:val="000E3965"/>
    <w:rsid w:val="000E39C1"/>
    <w:rsid w:val="000E42EE"/>
    <w:rsid w:val="000E4DAB"/>
    <w:rsid w:val="000E55FD"/>
    <w:rsid w:val="000E5794"/>
    <w:rsid w:val="000E5CA8"/>
    <w:rsid w:val="000E62FB"/>
    <w:rsid w:val="000E6306"/>
    <w:rsid w:val="000E6BE2"/>
    <w:rsid w:val="000E74D8"/>
    <w:rsid w:val="000E7ED1"/>
    <w:rsid w:val="000F0338"/>
    <w:rsid w:val="000F0841"/>
    <w:rsid w:val="000F135B"/>
    <w:rsid w:val="000F18B2"/>
    <w:rsid w:val="000F1908"/>
    <w:rsid w:val="000F1B1C"/>
    <w:rsid w:val="000F20E2"/>
    <w:rsid w:val="000F46EB"/>
    <w:rsid w:val="000F4BD0"/>
    <w:rsid w:val="00100C43"/>
    <w:rsid w:val="00101121"/>
    <w:rsid w:val="001015F2"/>
    <w:rsid w:val="00103A03"/>
    <w:rsid w:val="00103BD6"/>
    <w:rsid w:val="00104013"/>
    <w:rsid w:val="00104ED7"/>
    <w:rsid w:val="0010536F"/>
    <w:rsid w:val="0010618B"/>
    <w:rsid w:val="0010627A"/>
    <w:rsid w:val="00106475"/>
    <w:rsid w:val="00106B6C"/>
    <w:rsid w:val="00106CA8"/>
    <w:rsid w:val="00106F6F"/>
    <w:rsid w:val="00107425"/>
    <w:rsid w:val="0010757E"/>
    <w:rsid w:val="0011081D"/>
    <w:rsid w:val="00110F22"/>
    <w:rsid w:val="00111B52"/>
    <w:rsid w:val="00111EBD"/>
    <w:rsid w:val="00113601"/>
    <w:rsid w:val="001136A6"/>
    <w:rsid w:val="00114D76"/>
    <w:rsid w:val="00114FA4"/>
    <w:rsid w:val="00115FFF"/>
    <w:rsid w:val="00116B5C"/>
    <w:rsid w:val="00116DCF"/>
    <w:rsid w:val="00117289"/>
    <w:rsid w:val="00121491"/>
    <w:rsid w:val="00121648"/>
    <w:rsid w:val="00121F52"/>
    <w:rsid w:val="001228C2"/>
    <w:rsid w:val="00124EF0"/>
    <w:rsid w:val="00125E26"/>
    <w:rsid w:val="00125F00"/>
    <w:rsid w:val="00131EC4"/>
    <w:rsid w:val="0013304C"/>
    <w:rsid w:val="00133A32"/>
    <w:rsid w:val="001342D1"/>
    <w:rsid w:val="00135320"/>
    <w:rsid w:val="00135711"/>
    <w:rsid w:val="001360B9"/>
    <w:rsid w:val="00137449"/>
    <w:rsid w:val="00140829"/>
    <w:rsid w:val="00140A1C"/>
    <w:rsid w:val="00140ABB"/>
    <w:rsid w:val="00140F53"/>
    <w:rsid w:val="001421BD"/>
    <w:rsid w:val="00142336"/>
    <w:rsid w:val="00142C2C"/>
    <w:rsid w:val="00142DCE"/>
    <w:rsid w:val="00143EFE"/>
    <w:rsid w:val="001447A3"/>
    <w:rsid w:val="00144BB6"/>
    <w:rsid w:val="00144E12"/>
    <w:rsid w:val="00145A92"/>
    <w:rsid w:val="00146D68"/>
    <w:rsid w:val="00146EED"/>
    <w:rsid w:val="00147057"/>
    <w:rsid w:val="00150331"/>
    <w:rsid w:val="00150BD8"/>
    <w:rsid w:val="0015126B"/>
    <w:rsid w:val="001518D1"/>
    <w:rsid w:val="00152CB5"/>
    <w:rsid w:val="001541DA"/>
    <w:rsid w:val="0015490A"/>
    <w:rsid w:val="00155470"/>
    <w:rsid w:val="00155B58"/>
    <w:rsid w:val="00155D16"/>
    <w:rsid w:val="00155F8E"/>
    <w:rsid w:val="00156B92"/>
    <w:rsid w:val="00157354"/>
    <w:rsid w:val="001574A2"/>
    <w:rsid w:val="00160D94"/>
    <w:rsid w:val="0016168A"/>
    <w:rsid w:val="00161A34"/>
    <w:rsid w:val="00162740"/>
    <w:rsid w:val="00162B96"/>
    <w:rsid w:val="001631CF"/>
    <w:rsid w:val="00163541"/>
    <w:rsid w:val="00163C1B"/>
    <w:rsid w:val="0016417C"/>
    <w:rsid w:val="00164EBE"/>
    <w:rsid w:val="001674CA"/>
    <w:rsid w:val="00170012"/>
    <w:rsid w:val="00170351"/>
    <w:rsid w:val="00170B06"/>
    <w:rsid w:val="001714C4"/>
    <w:rsid w:val="0017271C"/>
    <w:rsid w:val="001744CA"/>
    <w:rsid w:val="0017454A"/>
    <w:rsid w:val="00174E4F"/>
    <w:rsid w:val="0017550C"/>
    <w:rsid w:val="001756B2"/>
    <w:rsid w:val="0017594B"/>
    <w:rsid w:val="001759FD"/>
    <w:rsid w:val="001769D0"/>
    <w:rsid w:val="00176A91"/>
    <w:rsid w:val="001771F9"/>
    <w:rsid w:val="001813A8"/>
    <w:rsid w:val="00183F41"/>
    <w:rsid w:val="001848FE"/>
    <w:rsid w:val="0018546B"/>
    <w:rsid w:val="00185623"/>
    <w:rsid w:val="00185795"/>
    <w:rsid w:val="0018632E"/>
    <w:rsid w:val="00186837"/>
    <w:rsid w:val="00191AF1"/>
    <w:rsid w:val="00191EA2"/>
    <w:rsid w:val="00192C2B"/>
    <w:rsid w:val="001935B3"/>
    <w:rsid w:val="001944A4"/>
    <w:rsid w:val="001950AE"/>
    <w:rsid w:val="00195FA2"/>
    <w:rsid w:val="00195FD5"/>
    <w:rsid w:val="00196771"/>
    <w:rsid w:val="00196AC3"/>
    <w:rsid w:val="00196BF5"/>
    <w:rsid w:val="0019701F"/>
    <w:rsid w:val="00197D8C"/>
    <w:rsid w:val="001A16CB"/>
    <w:rsid w:val="001A1ED0"/>
    <w:rsid w:val="001A228E"/>
    <w:rsid w:val="001A2EE5"/>
    <w:rsid w:val="001A3049"/>
    <w:rsid w:val="001A3CA1"/>
    <w:rsid w:val="001A3D27"/>
    <w:rsid w:val="001A41FC"/>
    <w:rsid w:val="001A4D65"/>
    <w:rsid w:val="001A69F9"/>
    <w:rsid w:val="001A6EF6"/>
    <w:rsid w:val="001B0260"/>
    <w:rsid w:val="001B0271"/>
    <w:rsid w:val="001B0458"/>
    <w:rsid w:val="001B06FE"/>
    <w:rsid w:val="001B0CD4"/>
    <w:rsid w:val="001B142B"/>
    <w:rsid w:val="001B1DB1"/>
    <w:rsid w:val="001B228D"/>
    <w:rsid w:val="001B2C2A"/>
    <w:rsid w:val="001B2D2F"/>
    <w:rsid w:val="001B2DBF"/>
    <w:rsid w:val="001B375F"/>
    <w:rsid w:val="001B3D1E"/>
    <w:rsid w:val="001B48B8"/>
    <w:rsid w:val="001B6183"/>
    <w:rsid w:val="001B6E96"/>
    <w:rsid w:val="001B76E9"/>
    <w:rsid w:val="001B789E"/>
    <w:rsid w:val="001B7AEE"/>
    <w:rsid w:val="001C1086"/>
    <w:rsid w:val="001C1362"/>
    <w:rsid w:val="001C2EAA"/>
    <w:rsid w:val="001C36B1"/>
    <w:rsid w:val="001C381E"/>
    <w:rsid w:val="001C41F0"/>
    <w:rsid w:val="001C4486"/>
    <w:rsid w:val="001C7574"/>
    <w:rsid w:val="001D2288"/>
    <w:rsid w:val="001D2C30"/>
    <w:rsid w:val="001D349B"/>
    <w:rsid w:val="001D3C90"/>
    <w:rsid w:val="001D46ED"/>
    <w:rsid w:val="001D59DC"/>
    <w:rsid w:val="001D5B81"/>
    <w:rsid w:val="001D63FF"/>
    <w:rsid w:val="001D715A"/>
    <w:rsid w:val="001D73A7"/>
    <w:rsid w:val="001E027A"/>
    <w:rsid w:val="001E126F"/>
    <w:rsid w:val="001E1E01"/>
    <w:rsid w:val="001E3522"/>
    <w:rsid w:val="001E4D40"/>
    <w:rsid w:val="001E5B0B"/>
    <w:rsid w:val="001E5D24"/>
    <w:rsid w:val="001E6198"/>
    <w:rsid w:val="001E6F81"/>
    <w:rsid w:val="001F00F7"/>
    <w:rsid w:val="001F04A6"/>
    <w:rsid w:val="001F0586"/>
    <w:rsid w:val="001F05D4"/>
    <w:rsid w:val="001F0EFB"/>
    <w:rsid w:val="001F0F39"/>
    <w:rsid w:val="001F23E9"/>
    <w:rsid w:val="001F2C6F"/>
    <w:rsid w:val="001F375E"/>
    <w:rsid w:val="001F378C"/>
    <w:rsid w:val="001F3AE5"/>
    <w:rsid w:val="001F4649"/>
    <w:rsid w:val="001F496C"/>
    <w:rsid w:val="001F5C49"/>
    <w:rsid w:val="001F5CC5"/>
    <w:rsid w:val="001F5ED7"/>
    <w:rsid w:val="001F5FF9"/>
    <w:rsid w:val="001F6678"/>
    <w:rsid w:val="001F69A6"/>
    <w:rsid w:val="001F772A"/>
    <w:rsid w:val="001F790D"/>
    <w:rsid w:val="0020281B"/>
    <w:rsid w:val="0020298A"/>
    <w:rsid w:val="00202B75"/>
    <w:rsid w:val="00202D31"/>
    <w:rsid w:val="002031C8"/>
    <w:rsid w:val="00203E47"/>
    <w:rsid w:val="0020478D"/>
    <w:rsid w:val="00204F7F"/>
    <w:rsid w:val="002064F7"/>
    <w:rsid w:val="00206B36"/>
    <w:rsid w:val="00210D49"/>
    <w:rsid w:val="002126CC"/>
    <w:rsid w:val="00213FF6"/>
    <w:rsid w:val="00214152"/>
    <w:rsid w:val="0021476C"/>
    <w:rsid w:val="002148D1"/>
    <w:rsid w:val="002154F0"/>
    <w:rsid w:val="00216C22"/>
    <w:rsid w:val="00217CA7"/>
    <w:rsid w:val="00217EB4"/>
    <w:rsid w:val="00221591"/>
    <w:rsid w:val="002215C5"/>
    <w:rsid w:val="00221D79"/>
    <w:rsid w:val="0022592F"/>
    <w:rsid w:val="002259DE"/>
    <w:rsid w:val="00225E11"/>
    <w:rsid w:val="00226513"/>
    <w:rsid w:val="002279BB"/>
    <w:rsid w:val="0023049A"/>
    <w:rsid w:val="002323E3"/>
    <w:rsid w:val="00232736"/>
    <w:rsid w:val="0023319F"/>
    <w:rsid w:val="00233486"/>
    <w:rsid w:val="00233895"/>
    <w:rsid w:val="00234A25"/>
    <w:rsid w:val="00235676"/>
    <w:rsid w:val="00236853"/>
    <w:rsid w:val="0023762C"/>
    <w:rsid w:val="00240107"/>
    <w:rsid w:val="002408B8"/>
    <w:rsid w:val="00240C32"/>
    <w:rsid w:val="0024227C"/>
    <w:rsid w:val="0024525F"/>
    <w:rsid w:val="002462BA"/>
    <w:rsid w:val="00246664"/>
    <w:rsid w:val="002503A9"/>
    <w:rsid w:val="002514C2"/>
    <w:rsid w:val="00251517"/>
    <w:rsid w:val="002520FF"/>
    <w:rsid w:val="002524D7"/>
    <w:rsid w:val="00254006"/>
    <w:rsid w:val="00254E94"/>
    <w:rsid w:val="002551EC"/>
    <w:rsid w:val="00256018"/>
    <w:rsid w:val="002571CA"/>
    <w:rsid w:val="002577E1"/>
    <w:rsid w:val="0026069A"/>
    <w:rsid w:val="002610BB"/>
    <w:rsid w:val="002610C7"/>
    <w:rsid w:val="0026172A"/>
    <w:rsid w:val="00261AE4"/>
    <w:rsid w:val="002628C3"/>
    <w:rsid w:val="0026298A"/>
    <w:rsid w:val="00263ACA"/>
    <w:rsid w:val="00265391"/>
    <w:rsid w:val="00265942"/>
    <w:rsid w:val="00265C99"/>
    <w:rsid w:val="00266226"/>
    <w:rsid w:val="00267F30"/>
    <w:rsid w:val="002700D2"/>
    <w:rsid w:val="0027041C"/>
    <w:rsid w:val="00270ACD"/>
    <w:rsid w:val="00270FDA"/>
    <w:rsid w:val="0027127D"/>
    <w:rsid w:val="002724C6"/>
    <w:rsid w:val="002731C3"/>
    <w:rsid w:val="00273822"/>
    <w:rsid w:val="00274E7B"/>
    <w:rsid w:val="0027517B"/>
    <w:rsid w:val="002772B5"/>
    <w:rsid w:val="0028249E"/>
    <w:rsid w:val="00282807"/>
    <w:rsid w:val="00282FE2"/>
    <w:rsid w:val="0028338D"/>
    <w:rsid w:val="00283D15"/>
    <w:rsid w:val="002842C1"/>
    <w:rsid w:val="00284654"/>
    <w:rsid w:val="002863AD"/>
    <w:rsid w:val="00286F8D"/>
    <w:rsid w:val="00287E8B"/>
    <w:rsid w:val="00287F85"/>
    <w:rsid w:val="00290286"/>
    <w:rsid w:val="0029086D"/>
    <w:rsid w:val="00290BF1"/>
    <w:rsid w:val="00292957"/>
    <w:rsid w:val="00292D99"/>
    <w:rsid w:val="00293B5D"/>
    <w:rsid w:val="002951F5"/>
    <w:rsid w:val="00295DED"/>
    <w:rsid w:val="00296E8E"/>
    <w:rsid w:val="0029763F"/>
    <w:rsid w:val="00297A91"/>
    <w:rsid w:val="00297AAF"/>
    <w:rsid w:val="002A0920"/>
    <w:rsid w:val="002A0A1B"/>
    <w:rsid w:val="002A2D18"/>
    <w:rsid w:val="002A55F0"/>
    <w:rsid w:val="002A5944"/>
    <w:rsid w:val="002A6599"/>
    <w:rsid w:val="002A6CC5"/>
    <w:rsid w:val="002A78F9"/>
    <w:rsid w:val="002A7FFA"/>
    <w:rsid w:val="002B1A68"/>
    <w:rsid w:val="002B22D3"/>
    <w:rsid w:val="002B252A"/>
    <w:rsid w:val="002B31F9"/>
    <w:rsid w:val="002B59D8"/>
    <w:rsid w:val="002B7226"/>
    <w:rsid w:val="002B74F7"/>
    <w:rsid w:val="002B771C"/>
    <w:rsid w:val="002B7CBB"/>
    <w:rsid w:val="002B7DFA"/>
    <w:rsid w:val="002B7E30"/>
    <w:rsid w:val="002C0CEB"/>
    <w:rsid w:val="002C1F85"/>
    <w:rsid w:val="002C1FCD"/>
    <w:rsid w:val="002C29A0"/>
    <w:rsid w:val="002C2BB4"/>
    <w:rsid w:val="002C3FC3"/>
    <w:rsid w:val="002C4535"/>
    <w:rsid w:val="002C4C67"/>
    <w:rsid w:val="002C5BA6"/>
    <w:rsid w:val="002D211B"/>
    <w:rsid w:val="002D2376"/>
    <w:rsid w:val="002D2EC3"/>
    <w:rsid w:val="002D3502"/>
    <w:rsid w:val="002D35C4"/>
    <w:rsid w:val="002D396C"/>
    <w:rsid w:val="002D3B5A"/>
    <w:rsid w:val="002D3BFC"/>
    <w:rsid w:val="002D3C4C"/>
    <w:rsid w:val="002D412F"/>
    <w:rsid w:val="002D48D8"/>
    <w:rsid w:val="002D4DF2"/>
    <w:rsid w:val="002D6F4E"/>
    <w:rsid w:val="002D771E"/>
    <w:rsid w:val="002D79A9"/>
    <w:rsid w:val="002E09F8"/>
    <w:rsid w:val="002E22E4"/>
    <w:rsid w:val="002E23F3"/>
    <w:rsid w:val="002E2D4E"/>
    <w:rsid w:val="002E3770"/>
    <w:rsid w:val="002E405F"/>
    <w:rsid w:val="002E548F"/>
    <w:rsid w:val="002E5B0B"/>
    <w:rsid w:val="002E610E"/>
    <w:rsid w:val="002E7318"/>
    <w:rsid w:val="002E76FC"/>
    <w:rsid w:val="002E7D8C"/>
    <w:rsid w:val="002F1286"/>
    <w:rsid w:val="002F1FD2"/>
    <w:rsid w:val="002F601A"/>
    <w:rsid w:val="002F6129"/>
    <w:rsid w:val="002F734C"/>
    <w:rsid w:val="002F7409"/>
    <w:rsid w:val="002F755A"/>
    <w:rsid w:val="002F7732"/>
    <w:rsid w:val="003022AA"/>
    <w:rsid w:val="00302AE2"/>
    <w:rsid w:val="0030340D"/>
    <w:rsid w:val="003051F6"/>
    <w:rsid w:val="00305257"/>
    <w:rsid w:val="00306CD4"/>
    <w:rsid w:val="00307113"/>
    <w:rsid w:val="00307132"/>
    <w:rsid w:val="003106EF"/>
    <w:rsid w:val="00310C29"/>
    <w:rsid w:val="003110D8"/>
    <w:rsid w:val="003121E6"/>
    <w:rsid w:val="00312200"/>
    <w:rsid w:val="0031221E"/>
    <w:rsid w:val="00313AE5"/>
    <w:rsid w:val="00313DA4"/>
    <w:rsid w:val="00315088"/>
    <w:rsid w:val="003158ED"/>
    <w:rsid w:val="0031622F"/>
    <w:rsid w:val="00316234"/>
    <w:rsid w:val="0031728F"/>
    <w:rsid w:val="003201C6"/>
    <w:rsid w:val="0032111D"/>
    <w:rsid w:val="00322808"/>
    <w:rsid w:val="00323A37"/>
    <w:rsid w:val="00323AA5"/>
    <w:rsid w:val="00323EEB"/>
    <w:rsid w:val="00325337"/>
    <w:rsid w:val="003257F3"/>
    <w:rsid w:val="00326569"/>
    <w:rsid w:val="003272F4"/>
    <w:rsid w:val="0032778F"/>
    <w:rsid w:val="00327BF7"/>
    <w:rsid w:val="00327FD7"/>
    <w:rsid w:val="00330C58"/>
    <w:rsid w:val="0033165E"/>
    <w:rsid w:val="00331EAB"/>
    <w:rsid w:val="00332980"/>
    <w:rsid w:val="00332EE9"/>
    <w:rsid w:val="0033341E"/>
    <w:rsid w:val="003340F4"/>
    <w:rsid w:val="00334A5E"/>
    <w:rsid w:val="00336EAD"/>
    <w:rsid w:val="003401EB"/>
    <w:rsid w:val="00341ED1"/>
    <w:rsid w:val="003422BE"/>
    <w:rsid w:val="003427BA"/>
    <w:rsid w:val="00342F2E"/>
    <w:rsid w:val="003432D3"/>
    <w:rsid w:val="00343A3F"/>
    <w:rsid w:val="00344CC1"/>
    <w:rsid w:val="00346379"/>
    <w:rsid w:val="00346F21"/>
    <w:rsid w:val="00350193"/>
    <w:rsid w:val="00351133"/>
    <w:rsid w:val="00351B50"/>
    <w:rsid w:val="00351E29"/>
    <w:rsid w:val="003530AE"/>
    <w:rsid w:val="00354472"/>
    <w:rsid w:val="0035463E"/>
    <w:rsid w:val="003546FA"/>
    <w:rsid w:val="003547F4"/>
    <w:rsid w:val="00354FAA"/>
    <w:rsid w:val="0035560A"/>
    <w:rsid w:val="00355749"/>
    <w:rsid w:val="00355BB1"/>
    <w:rsid w:val="003569D1"/>
    <w:rsid w:val="00357443"/>
    <w:rsid w:val="00357C0D"/>
    <w:rsid w:val="00360692"/>
    <w:rsid w:val="0036088D"/>
    <w:rsid w:val="00360A84"/>
    <w:rsid w:val="00360EB9"/>
    <w:rsid w:val="003614BF"/>
    <w:rsid w:val="00361CF3"/>
    <w:rsid w:val="00362001"/>
    <w:rsid w:val="00362FE8"/>
    <w:rsid w:val="00365591"/>
    <w:rsid w:val="00365F2F"/>
    <w:rsid w:val="00367642"/>
    <w:rsid w:val="00367BEA"/>
    <w:rsid w:val="003706C9"/>
    <w:rsid w:val="00370767"/>
    <w:rsid w:val="00370EAA"/>
    <w:rsid w:val="00370F6E"/>
    <w:rsid w:val="0037217A"/>
    <w:rsid w:val="00373483"/>
    <w:rsid w:val="003746F2"/>
    <w:rsid w:val="00375AC4"/>
    <w:rsid w:val="0037682C"/>
    <w:rsid w:val="00376931"/>
    <w:rsid w:val="00376CC4"/>
    <w:rsid w:val="0037705E"/>
    <w:rsid w:val="00380189"/>
    <w:rsid w:val="00380D16"/>
    <w:rsid w:val="0038111F"/>
    <w:rsid w:val="003816A0"/>
    <w:rsid w:val="00383090"/>
    <w:rsid w:val="00383174"/>
    <w:rsid w:val="0038324B"/>
    <w:rsid w:val="00384002"/>
    <w:rsid w:val="0038413B"/>
    <w:rsid w:val="00385502"/>
    <w:rsid w:val="00385679"/>
    <w:rsid w:val="00385F53"/>
    <w:rsid w:val="003864A2"/>
    <w:rsid w:val="00387032"/>
    <w:rsid w:val="00387103"/>
    <w:rsid w:val="0039036D"/>
    <w:rsid w:val="0039097A"/>
    <w:rsid w:val="0039102F"/>
    <w:rsid w:val="00391F69"/>
    <w:rsid w:val="00392992"/>
    <w:rsid w:val="0039439B"/>
    <w:rsid w:val="00394D35"/>
    <w:rsid w:val="00397174"/>
    <w:rsid w:val="00397E48"/>
    <w:rsid w:val="003A24C8"/>
    <w:rsid w:val="003A2BF1"/>
    <w:rsid w:val="003A2ED2"/>
    <w:rsid w:val="003A3CF1"/>
    <w:rsid w:val="003A4E67"/>
    <w:rsid w:val="003A5202"/>
    <w:rsid w:val="003A558B"/>
    <w:rsid w:val="003A6338"/>
    <w:rsid w:val="003A6484"/>
    <w:rsid w:val="003A6C08"/>
    <w:rsid w:val="003A7758"/>
    <w:rsid w:val="003B1F22"/>
    <w:rsid w:val="003B27C5"/>
    <w:rsid w:val="003B2E48"/>
    <w:rsid w:val="003B475A"/>
    <w:rsid w:val="003B608E"/>
    <w:rsid w:val="003B660E"/>
    <w:rsid w:val="003B6BD6"/>
    <w:rsid w:val="003B77F9"/>
    <w:rsid w:val="003C2000"/>
    <w:rsid w:val="003C215F"/>
    <w:rsid w:val="003C2731"/>
    <w:rsid w:val="003C31F1"/>
    <w:rsid w:val="003C463A"/>
    <w:rsid w:val="003C497C"/>
    <w:rsid w:val="003C4E8F"/>
    <w:rsid w:val="003C5A83"/>
    <w:rsid w:val="003D03FF"/>
    <w:rsid w:val="003D0A14"/>
    <w:rsid w:val="003D0F39"/>
    <w:rsid w:val="003D1376"/>
    <w:rsid w:val="003D16FE"/>
    <w:rsid w:val="003D1FF4"/>
    <w:rsid w:val="003D230B"/>
    <w:rsid w:val="003D2708"/>
    <w:rsid w:val="003D296C"/>
    <w:rsid w:val="003D29E9"/>
    <w:rsid w:val="003D2B7D"/>
    <w:rsid w:val="003D617F"/>
    <w:rsid w:val="003D6296"/>
    <w:rsid w:val="003D62F8"/>
    <w:rsid w:val="003D6802"/>
    <w:rsid w:val="003D78D3"/>
    <w:rsid w:val="003D79AA"/>
    <w:rsid w:val="003E02FD"/>
    <w:rsid w:val="003E0853"/>
    <w:rsid w:val="003E1B10"/>
    <w:rsid w:val="003E1F7E"/>
    <w:rsid w:val="003E25AB"/>
    <w:rsid w:val="003E2F31"/>
    <w:rsid w:val="003E3197"/>
    <w:rsid w:val="003E3A84"/>
    <w:rsid w:val="003E43EE"/>
    <w:rsid w:val="003E63AA"/>
    <w:rsid w:val="003E6740"/>
    <w:rsid w:val="003E6D9D"/>
    <w:rsid w:val="003E70FF"/>
    <w:rsid w:val="003E791F"/>
    <w:rsid w:val="003E7D42"/>
    <w:rsid w:val="003E7E2D"/>
    <w:rsid w:val="003E7F13"/>
    <w:rsid w:val="003F0838"/>
    <w:rsid w:val="003F0EC9"/>
    <w:rsid w:val="003F1206"/>
    <w:rsid w:val="003F13FB"/>
    <w:rsid w:val="003F1AD3"/>
    <w:rsid w:val="003F2E67"/>
    <w:rsid w:val="003F370C"/>
    <w:rsid w:val="003F78D5"/>
    <w:rsid w:val="00402FC2"/>
    <w:rsid w:val="00403D33"/>
    <w:rsid w:val="00404AF9"/>
    <w:rsid w:val="00404C97"/>
    <w:rsid w:val="004057CC"/>
    <w:rsid w:val="00405D36"/>
    <w:rsid w:val="00406648"/>
    <w:rsid w:val="0040712C"/>
    <w:rsid w:val="00411B46"/>
    <w:rsid w:val="004120FA"/>
    <w:rsid w:val="0041279E"/>
    <w:rsid w:val="0041376C"/>
    <w:rsid w:val="00413887"/>
    <w:rsid w:val="00413CCD"/>
    <w:rsid w:val="00414121"/>
    <w:rsid w:val="004152FA"/>
    <w:rsid w:val="004175C8"/>
    <w:rsid w:val="00417BD4"/>
    <w:rsid w:val="004206AB"/>
    <w:rsid w:val="00420BB5"/>
    <w:rsid w:val="00420D29"/>
    <w:rsid w:val="004215F9"/>
    <w:rsid w:val="00421A20"/>
    <w:rsid w:val="004244EF"/>
    <w:rsid w:val="00424A5D"/>
    <w:rsid w:val="00425FA8"/>
    <w:rsid w:val="00426680"/>
    <w:rsid w:val="00427000"/>
    <w:rsid w:val="00427CDE"/>
    <w:rsid w:val="00430850"/>
    <w:rsid w:val="0043162D"/>
    <w:rsid w:val="00431826"/>
    <w:rsid w:val="0043203E"/>
    <w:rsid w:val="00433EC8"/>
    <w:rsid w:val="004408C1"/>
    <w:rsid w:val="00442A44"/>
    <w:rsid w:val="00442B7B"/>
    <w:rsid w:val="00443F43"/>
    <w:rsid w:val="0044422D"/>
    <w:rsid w:val="00444912"/>
    <w:rsid w:val="004454DF"/>
    <w:rsid w:val="00445C21"/>
    <w:rsid w:val="004463F2"/>
    <w:rsid w:val="0044780E"/>
    <w:rsid w:val="00447E22"/>
    <w:rsid w:val="0045053C"/>
    <w:rsid w:val="00450731"/>
    <w:rsid w:val="00450F24"/>
    <w:rsid w:val="004527F3"/>
    <w:rsid w:val="00453725"/>
    <w:rsid w:val="00453E47"/>
    <w:rsid w:val="00455BD4"/>
    <w:rsid w:val="0045693B"/>
    <w:rsid w:val="004569A0"/>
    <w:rsid w:val="004576F7"/>
    <w:rsid w:val="00460B7C"/>
    <w:rsid w:val="0046106F"/>
    <w:rsid w:val="00462288"/>
    <w:rsid w:val="0046485C"/>
    <w:rsid w:val="00464C08"/>
    <w:rsid w:val="00464DFC"/>
    <w:rsid w:val="00465A3A"/>
    <w:rsid w:val="00467DFF"/>
    <w:rsid w:val="0047031F"/>
    <w:rsid w:val="0047046B"/>
    <w:rsid w:val="004707EA"/>
    <w:rsid w:val="00470CC9"/>
    <w:rsid w:val="00470F2E"/>
    <w:rsid w:val="004712EC"/>
    <w:rsid w:val="00471B7F"/>
    <w:rsid w:val="00472097"/>
    <w:rsid w:val="0047326A"/>
    <w:rsid w:val="004736EB"/>
    <w:rsid w:val="00473F6A"/>
    <w:rsid w:val="00474980"/>
    <w:rsid w:val="00474B3B"/>
    <w:rsid w:val="00474BC2"/>
    <w:rsid w:val="00474FD5"/>
    <w:rsid w:val="00475A8F"/>
    <w:rsid w:val="00475CBE"/>
    <w:rsid w:val="004807B4"/>
    <w:rsid w:val="00480995"/>
    <w:rsid w:val="00480BCD"/>
    <w:rsid w:val="00480D8D"/>
    <w:rsid w:val="004823B3"/>
    <w:rsid w:val="004826C5"/>
    <w:rsid w:val="00482F09"/>
    <w:rsid w:val="004831E1"/>
    <w:rsid w:val="00484763"/>
    <w:rsid w:val="00485C28"/>
    <w:rsid w:val="00486C0F"/>
    <w:rsid w:val="004874B7"/>
    <w:rsid w:val="004879F6"/>
    <w:rsid w:val="00487C68"/>
    <w:rsid w:val="0049055F"/>
    <w:rsid w:val="00490A74"/>
    <w:rsid w:val="00490BA6"/>
    <w:rsid w:val="00490DD6"/>
    <w:rsid w:val="0049102A"/>
    <w:rsid w:val="00491681"/>
    <w:rsid w:val="004920FE"/>
    <w:rsid w:val="00492D4F"/>
    <w:rsid w:val="0049434B"/>
    <w:rsid w:val="00494C18"/>
    <w:rsid w:val="004960E6"/>
    <w:rsid w:val="00497612"/>
    <w:rsid w:val="004A0C52"/>
    <w:rsid w:val="004A1156"/>
    <w:rsid w:val="004A1A1A"/>
    <w:rsid w:val="004A207C"/>
    <w:rsid w:val="004A220B"/>
    <w:rsid w:val="004A2CF3"/>
    <w:rsid w:val="004A38D2"/>
    <w:rsid w:val="004A4A32"/>
    <w:rsid w:val="004A5285"/>
    <w:rsid w:val="004A5C62"/>
    <w:rsid w:val="004A600B"/>
    <w:rsid w:val="004A66FE"/>
    <w:rsid w:val="004A6E6A"/>
    <w:rsid w:val="004B075B"/>
    <w:rsid w:val="004B1CAA"/>
    <w:rsid w:val="004B365B"/>
    <w:rsid w:val="004B366E"/>
    <w:rsid w:val="004B3687"/>
    <w:rsid w:val="004B3CD0"/>
    <w:rsid w:val="004B49AA"/>
    <w:rsid w:val="004B66AF"/>
    <w:rsid w:val="004B6C36"/>
    <w:rsid w:val="004B72F1"/>
    <w:rsid w:val="004B7AC8"/>
    <w:rsid w:val="004C20D0"/>
    <w:rsid w:val="004C3009"/>
    <w:rsid w:val="004C308A"/>
    <w:rsid w:val="004C5A57"/>
    <w:rsid w:val="004C7A63"/>
    <w:rsid w:val="004D0390"/>
    <w:rsid w:val="004D0750"/>
    <w:rsid w:val="004D1AF5"/>
    <w:rsid w:val="004D2175"/>
    <w:rsid w:val="004D332B"/>
    <w:rsid w:val="004D37A4"/>
    <w:rsid w:val="004D395C"/>
    <w:rsid w:val="004D3AF4"/>
    <w:rsid w:val="004D4AB0"/>
    <w:rsid w:val="004D4BC2"/>
    <w:rsid w:val="004D5E88"/>
    <w:rsid w:val="004D653C"/>
    <w:rsid w:val="004D6A93"/>
    <w:rsid w:val="004E1145"/>
    <w:rsid w:val="004E11D6"/>
    <w:rsid w:val="004E238A"/>
    <w:rsid w:val="004E2D1B"/>
    <w:rsid w:val="004E510A"/>
    <w:rsid w:val="004E5A1A"/>
    <w:rsid w:val="004E6366"/>
    <w:rsid w:val="004E6C11"/>
    <w:rsid w:val="004E7171"/>
    <w:rsid w:val="004F05C7"/>
    <w:rsid w:val="004F0BA1"/>
    <w:rsid w:val="004F2C32"/>
    <w:rsid w:val="004F2F78"/>
    <w:rsid w:val="004F38DE"/>
    <w:rsid w:val="004F3C23"/>
    <w:rsid w:val="004F3F05"/>
    <w:rsid w:val="004F49D1"/>
    <w:rsid w:val="004F501B"/>
    <w:rsid w:val="004F7378"/>
    <w:rsid w:val="004F7EFF"/>
    <w:rsid w:val="00500014"/>
    <w:rsid w:val="005005F5"/>
    <w:rsid w:val="00501257"/>
    <w:rsid w:val="00501468"/>
    <w:rsid w:val="005034C3"/>
    <w:rsid w:val="00503D7B"/>
    <w:rsid w:val="00504990"/>
    <w:rsid w:val="00504E4F"/>
    <w:rsid w:val="00506876"/>
    <w:rsid w:val="005069D2"/>
    <w:rsid w:val="00507528"/>
    <w:rsid w:val="00507E5F"/>
    <w:rsid w:val="0051029C"/>
    <w:rsid w:val="005103EA"/>
    <w:rsid w:val="005111D7"/>
    <w:rsid w:val="00511FA4"/>
    <w:rsid w:val="005120E5"/>
    <w:rsid w:val="00513B98"/>
    <w:rsid w:val="005148B3"/>
    <w:rsid w:val="00515AC3"/>
    <w:rsid w:val="0051600D"/>
    <w:rsid w:val="0051676B"/>
    <w:rsid w:val="005169B1"/>
    <w:rsid w:val="00516C3A"/>
    <w:rsid w:val="00517890"/>
    <w:rsid w:val="00517B51"/>
    <w:rsid w:val="00520D9B"/>
    <w:rsid w:val="0052253D"/>
    <w:rsid w:val="00522645"/>
    <w:rsid w:val="005239B5"/>
    <w:rsid w:val="00523FAF"/>
    <w:rsid w:val="0052548B"/>
    <w:rsid w:val="005258C0"/>
    <w:rsid w:val="00525B3D"/>
    <w:rsid w:val="00525D23"/>
    <w:rsid w:val="00525F18"/>
    <w:rsid w:val="005265F5"/>
    <w:rsid w:val="00526C1D"/>
    <w:rsid w:val="00531C90"/>
    <w:rsid w:val="00531E15"/>
    <w:rsid w:val="00532120"/>
    <w:rsid w:val="00532D74"/>
    <w:rsid w:val="00533714"/>
    <w:rsid w:val="00534DCA"/>
    <w:rsid w:val="00535AD7"/>
    <w:rsid w:val="00537864"/>
    <w:rsid w:val="00541324"/>
    <w:rsid w:val="00543B82"/>
    <w:rsid w:val="00545223"/>
    <w:rsid w:val="00545974"/>
    <w:rsid w:val="00545E75"/>
    <w:rsid w:val="00550A57"/>
    <w:rsid w:val="00550E40"/>
    <w:rsid w:val="00552252"/>
    <w:rsid w:val="00553658"/>
    <w:rsid w:val="0055365D"/>
    <w:rsid w:val="00553B8A"/>
    <w:rsid w:val="00554784"/>
    <w:rsid w:val="00554897"/>
    <w:rsid w:val="00555D42"/>
    <w:rsid w:val="005561BE"/>
    <w:rsid w:val="005563F4"/>
    <w:rsid w:val="00556707"/>
    <w:rsid w:val="00557E82"/>
    <w:rsid w:val="005616D7"/>
    <w:rsid w:val="00561823"/>
    <w:rsid w:val="00562B59"/>
    <w:rsid w:val="005632D8"/>
    <w:rsid w:val="0056384D"/>
    <w:rsid w:val="00563ED8"/>
    <w:rsid w:val="00564507"/>
    <w:rsid w:val="005647BC"/>
    <w:rsid w:val="005650F6"/>
    <w:rsid w:val="005657AB"/>
    <w:rsid w:val="00566031"/>
    <w:rsid w:val="00566349"/>
    <w:rsid w:val="0056713A"/>
    <w:rsid w:val="005679D9"/>
    <w:rsid w:val="0057012B"/>
    <w:rsid w:val="00571160"/>
    <w:rsid w:val="00571228"/>
    <w:rsid w:val="0057193D"/>
    <w:rsid w:val="00572C63"/>
    <w:rsid w:val="00573EB3"/>
    <w:rsid w:val="00573FA4"/>
    <w:rsid w:val="00576A13"/>
    <w:rsid w:val="00580066"/>
    <w:rsid w:val="00581240"/>
    <w:rsid w:val="0058218A"/>
    <w:rsid w:val="00582B1F"/>
    <w:rsid w:val="00583958"/>
    <w:rsid w:val="00583A96"/>
    <w:rsid w:val="005841B7"/>
    <w:rsid w:val="005847B0"/>
    <w:rsid w:val="00584A5F"/>
    <w:rsid w:val="00584B17"/>
    <w:rsid w:val="00584CE0"/>
    <w:rsid w:val="0058531F"/>
    <w:rsid w:val="00586F96"/>
    <w:rsid w:val="0058733D"/>
    <w:rsid w:val="00591195"/>
    <w:rsid w:val="005919D7"/>
    <w:rsid w:val="00592B7F"/>
    <w:rsid w:val="0059344D"/>
    <w:rsid w:val="005934AB"/>
    <w:rsid w:val="00594531"/>
    <w:rsid w:val="005948AD"/>
    <w:rsid w:val="00594C6F"/>
    <w:rsid w:val="00595544"/>
    <w:rsid w:val="005974F2"/>
    <w:rsid w:val="005A1246"/>
    <w:rsid w:val="005A1AAA"/>
    <w:rsid w:val="005A20CA"/>
    <w:rsid w:val="005A5123"/>
    <w:rsid w:val="005A6597"/>
    <w:rsid w:val="005A6693"/>
    <w:rsid w:val="005B029C"/>
    <w:rsid w:val="005B0C1E"/>
    <w:rsid w:val="005B1358"/>
    <w:rsid w:val="005B17E2"/>
    <w:rsid w:val="005B2207"/>
    <w:rsid w:val="005B26D3"/>
    <w:rsid w:val="005B26D9"/>
    <w:rsid w:val="005B29E5"/>
    <w:rsid w:val="005B2E25"/>
    <w:rsid w:val="005B5C71"/>
    <w:rsid w:val="005B5CB4"/>
    <w:rsid w:val="005B7F47"/>
    <w:rsid w:val="005C0CC2"/>
    <w:rsid w:val="005C191E"/>
    <w:rsid w:val="005C3328"/>
    <w:rsid w:val="005C388D"/>
    <w:rsid w:val="005D0433"/>
    <w:rsid w:val="005D0E99"/>
    <w:rsid w:val="005D27E1"/>
    <w:rsid w:val="005D2F62"/>
    <w:rsid w:val="005D331C"/>
    <w:rsid w:val="005D4889"/>
    <w:rsid w:val="005D5880"/>
    <w:rsid w:val="005D7435"/>
    <w:rsid w:val="005E004A"/>
    <w:rsid w:val="005E03B0"/>
    <w:rsid w:val="005E0A35"/>
    <w:rsid w:val="005E48B8"/>
    <w:rsid w:val="005E497C"/>
    <w:rsid w:val="005E4E73"/>
    <w:rsid w:val="005E563F"/>
    <w:rsid w:val="005E5993"/>
    <w:rsid w:val="005E605F"/>
    <w:rsid w:val="005E6D66"/>
    <w:rsid w:val="005E7243"/>
    <w:rsid w:val="005E764E"/>
    <w:rsid w:val="005F049B"/>
    <w:rsid w:val="005F0EA7"/>
    <w:rsid w:val="005F11EA"/>
    <w:rsid w:val="005F17EE"/>
    <w:rsid w:val="005F1F3C"/>
    <w:rsid w:val="005F32C3"/>
    <w:rsid w:val="005F345D"/>
    <w:rsid w:val="005F50AC"/>
    <w:rsid w:val="005F713B"/>
    <w:rsid w:val="005F77F9"/>
    <w:rsid w:val="005F7A3E"/>
    <w:rsid w:val="005F7DD1"/>
    <w:rsid w:val="00600FFC"/>
    <w:rsid w:val="00601BE5"/>
    <w:rsid w:val="00601C74"/>
    <w:rsid w:val="00603B0E"/>
    <w:rsid w:val="006040AC"/>
    <w:rsid w:val="00607828"/>
    <w:rsid w:val="006100E5"/>
    <w:rsid w:val="00610696"/>
    <w:rsid w:val="00610A40"/>
    <w:rsid w:val="00611C17"/>
    <w:rsid w:val="00611DA0"/>
    <w:rsid w:val="006128B4"/>
    <w:rsid w:val="00612B97"/>
    <w:rsid w:val="006133C8"/>
    <w:rsid w:val="00613427"/>
    <w:rsid w:val="00613EB6"/>
    <w:rsid w:val="00614CD8"/>
    <w:rsid w:val="0061539E"/>
    <w:rsid w:val="006165D8"/>
    <w:rsid w:val="00616C60"/>
    <w:rsid w:val="00616F81"/>
    <w:rsid w:val="0061768B"/>
    <w:rsid w:val="00617B05"/>
    <w:rsid w:val="00620ACE"/>
    <w:rsid w:val="00621061"/>
    <w:rsid w:val="00621180"/>
    <w:rsid w:val="00621BDA"/>
    <w:rsid w:val="00621C37"/>
    <w:rsid w:val="00621FAD"/>
    <w:rsid w:val="00622036"/>
    <w:rsid w:val="006226E9"/>
    <w:rsid w:val="00623DF2"/>
    <w:rsid w:val="00623F1D"/>
    <w:rsid w:val="006241A8"/>
    <w:rsid w:val="00625714"/>
    <w:rsid w:val="00626313"/>
    <w:rsid w:val="00626BDA"/>
    <w:rsid w:val="00626E6E"/>
    <w:rsid w:val="0062758E"/>
    <w:rsid w:val="006303E1"/>
    <w:rsid w:val="006305E3"/>
    <w:rsid w:val="00630D85"/>
    <w:rsid w:val="006326AB"/>
    <w:rsid w:val="006326CD"/>
    <w:rsid w:val="006329B3"/>
    <w:rsid w:val="00632D1F"/>
    <w:rsid w:val="00632D72"/>
    <w:rsid w:val="00632E62"/>
    <w:rsid w:val="00633615"/>
    <w:rsid w:val="00633DF2"/>
    <w:rsid w:val="00634C5D"/>
    <w:rsid w:val="00635BDA"/>
    <w:rsid w:val="00637C3A"/>
    <w:rsid w:val="006403DB"/>
    <w:rsid w:val="00640B3E"/>
    <w:rsid w:val="006428B7"/>
    <w:rsid w:val="006444A9"/>
    <w:rsid w:val="0064533C"/>
    <w:rsid w:val="006456EE"/>
    <w:rsid w:val="00645A93"/>
    <w:rsid w:val="00646B7D"/>
    <w:rsid w:val="00650B26"/>
    <w:rsid w:val="0065175D"/>
    <w:rsid w:val="00654057"/>
    <w:rsid w:val="0065433B"/>
    <w:rsid w:val="00654F5C"/>
    <w:rsid w:val="006579D7"/>
    <w:rsid w:val="00657EFD"/>
    <w:rsid w:val="00660F40"/>
    <w:rsid w:val="00661E35"/>
    <w:rsid w:val="00662821"/>
    <w:rsid w:val="0066316B"/>
    <w:rsid w:val="006632CA"/>
    <w:rsid w:val="006639E8"/>
    <w:rsid w:val="0066478D"/>
    <w:rsid w:val="0066585B"/>
    <w:rsid w:val="00666399"/>
    <w:rsid w:val="006665FF"/>
    <w:rsid w:val="00666B8A"/>
    <w:rsid w:val="00666CED"/>
    <w:rsid w:val="006671FB"/>
    <w:rsid w:val="006716A2"/>
    <w:rsid w:val="00672215"/>
    <w:rsid w:val="0067247E"/>
    <w:rsid w:val="00673A21"/>
    <w:rsid w:val="0067487B"/>
    <w:rsid w:val="00676954"/>
    <w:rsid w:val="00676963"/>
    <w:rsid w:val="006804AC"/>
    <w:rsid w:val="00681ACE"/>
    <w:rsid w:val="00683019"/>
    <w:rsid w:val="0068308E"/>
    <w:rsid w:val="00683D2F"/>
    <w:rsid w:val="00684C4C"/>
    <w:rsid w:val="0068641F"/>
    <w:rsid w:val="00686DCB"/>
    <w:rsid w:val="0068774D"/>
    <w:rsid w:val="00687D23"/>
    <w:rsid w:val="0069081F"/>
    <w:rsid w:val="00690FCC"/>
    <w:rsid w:val="006914F1"/>
    <w:rsid w:val="00691535"/>
    <w:rsid w:val="00691F93"/>
    <w:rsid w:val="00692560"/>
    <w:rsid w:val="00693C5B"/>
    <w:rsid w:val="0069483E"/>
    <w:rsid w:val="00694925"/>
    <w:rsid w:val="006960FB"/>
    <w:rsid w:val="00697878"/>
    <w:rsid w:val="00697CC1"/>
    <w:rsid w:val="006A0273"/>
    <w:rsid w:val="006A089F"/>
    <w:rsid w:val="006A09C4"/>
    <w:rsid w:val="006A0D0E"/>
    <w:rsid w:val="006A11A4"/>
    <w:rsid w:val="006A300E"/>
    <w:rsid w:val="006A3087"/>
    <w:rsid w:val="006A3E3A"/>
    <w:rsid w:val="006A438E"/>
    <w:rsid w:val="006A4752"/>
    <w:rsid w:val="006A510B"/>
    <w:rsid w:val="006A556A"/>
    <w:rsid w:val="006A607F"/>
    <w:rsid w:val="006B051A"/>
    <w:rsid w:val="006B07C0"/>
    <w:rsid w:val="006B0CE7"/>
    <w:rsid w:val="006B0ECD"/>
    <w:rsid w:val="006B0F91"/>
    <w:rsid w:val="006B3C2B"/>
    <w:rsid w:val="006B401E"/>
    <w:rsid w:val="006B59F9"/>
    <w:rsid w:val="006B66B6"/>
    <w:rsid w:val="006C00E6"/>
    <w:rsid w:val="006C0C8D"/>
    <w:rsid w:val="006C2293"/>
    <w:rsid w:val="006C3331"/>
    <w:rsid w:val="006C365A"/>
    <w:rsid w:val="006C4155"/>
    <w:rsid w:val="006C44F3"/>
    <w:rsid w:val="006C5581"/>
    <w:rsid w:val="006C5784"/>
    <w:rsid w:val="006C65E4"/>
    <w:rsid w:val="006C69D8"/>
    <w:rsid w:val="006C6CEA"/>
    <w:rsid w:val="006C7A23"/>
    <w:rsid w:val="006D05D3"/>
    <w:rsid w:val="006D0E79"/>
    <w:rsid w:val="006D1207"/>
    <w:rsid w:val="006D1FEE"/>
    <w:rsid w:val="006D2AF0"/>
    <w:rsid w:val="006D2B1F"/>
    <w:rsid w:val="006D2D83"/>
    <w:rsid w:val="006D3564"/>
    <w:rsid w:val="006D3CEE"/>
    <w:rsid w:val="006D50E7"/>
    <w:rsid w:val="006D6F89"/>
    <w:rsid w:val="006D711B"/>
    <w:rsid w:val="006E1510"/>
    <w:rsid w:val="006E2391"/>
    <w:rsid w:val="006E570B"/>
    <w:rsid w:val="006E5B3F"/>
    <w:rsid w:val="006E71FC"/>
    <w:rsid w:val="006E7912"/>
    <w:rsid w:val="006F0164"/>
    <w:rsid w:val="006F0350"/>
    <w:rsid w:val="006F1546"/>
    <w:rsid w:val="006F2A09"/>
    <w:rsid w:val="006F30A3"/>
    <w:rsid w:val="006F3492"/>
    <w:rsid w:val="006F4119"/>
    <w:rsid w:val="006F68B1"/>
    <w:rsid w:val="006F6C40"/>
    <w:rsid w:val="006F6D2C"/>
    <w:rsid w:val="006F7FE0"/>
    <w:rsid w:val="00701097"/>
    <w:rsid w:val="007017D8"/>
    <w:rsid w:val="00701E67"/>
    <w:rsid w:val="00702F59"/>
    <w:rsid w:val="00703E17"/>
    <w:rsid w:val="007044B7"/>
    <w:rsid w:val="00704C75"/>
    <w:rsid w:val="00704D2F"/>
    <w:rsid w:val="00705BAE"/>
    <w:rsid w:val="00705F41"/>
    <w:rsid w:val="0070673C"/>
    <w:rsid w:val="007070CB"/>
    <w:rsid w:val="0070748E"/>
    <w:rsid w:val="00707AD7"/>
    <w:rsid w:val="00707D6A"/>
    <w:rsid w:val="00707DCB"/>
    <w:rsid w:val="007104F3"/>
    <w:rsid w:val="00710732"/>
    <w:rsid w:val="00710FD8"/>
    <w:rsid w:val="00711798"/>
    <w:rsid w:val="00711A0C"/>
    <w:rsid w:val="007129E7"/>
    <w:rsid w:val="00714CFB"/>
    <w:rsid w:val="0071551C"/>
    <w:rsid w:val="00715BF8"/>
    <w:rsid w:val="007177CB"/>
    <w:rsid w:val="00720CC6"/>
    <w:rsid w:val="00723C21"/>
    <w:rsid w:val="00723F0A"/>
    <w:rsid w:val="007251E4"/>
    <w:rsid w:val="00725CE4"/>
    <w:rsid w:val="00725EAC"/>
    <w:rsid w:val="007276BD"/>
    <w:rsid w:val="00727902"/>
    <w:rsid w:val="007309ED"/>
    <w:rsid w:val="00730B5B"/>
    <w:rsid w:val="00731CC1"/>
    <w:rsid w:val="0073257F"/>
    <w:rsid w:val="00732784"/>
    <w:rsid w:val="007328C9"/>
    <w:rsid w:val="00732D69"/>
    <w:rsid w:val="0073334D"/>
    <w:rsid w:val="0073496A"/>
    <w:rsid w:val="007353F4"/>
    <w:rsid w:val="0073556D"/>
    <w:rsid w:val="00735F4D"/>
    <w:rsid w:val="00737795"/>
    <w:rsid w:val="00740B9E"/>
    <w:rsid w:val="007410D6"/>
    <w:rsid w:val="00741B76"/>
    <w:rsid w:val="007422A6"/>
    <w:rsid w:val="00743F52"/>
    <w:rsid w:val="00744478"/>
    <w:rsid w:val="00746929"/>
    <w:rsid w:val="0075096E"/>
    <w:rsid w:val="0075099E"/>
    <w:rsid w:val="00750A57"/>
    <w:rsid w:val="00751A2E"/>
    <w:rsid w:val="00752272"/>
    <w:rsid w:val="00752D3B"/>
    <w:rsid w:val="00753823"/>
    <w:rsid w:val="00753DE0"/>
    <w:rsid w:val="0075426E"/>
    <w:rsid w:val="007543AA"/>
    <w:rsid w:val="0075508B"/>
    <w:rsid w:val="0075576D"/>
    <w:rsid w:val="00755BC8"/>
    <w:rsid w:val="0075625A"/>
    <w:rsid w:val="00756532"/>
    <w:rsid w:val="007565C0"/>
    <w:rsid w:val="00756D9B"/>
    <w:rsid w:val="007606C6"/>
    <w:rsid w:val="0076128B"/>
    <w:rsid w:val="007619D0"/>
    <w:rsid w:val="00761A0D"/>
    <w:rsid w:val="00761C91"/>
    <w:rsid w:val="00762BEC"/>
    <w:rsid w:val="00762F09"/>
    <w:rsid w:val="00763B78"/>
    <w:rsid w:val="00763FC5"/>
    <w:rsid w:val="007644C7"/>
    <w:rsid w:val="00764D37"/>
    <w:rsid w:val="00765541"/>
    <w:rsid w:val="0076680B"/>
    <w:rsid w:val="00766B50"/>
    <w:rsid w:val="00766C72"/>
    <w:rsid w:val="007670FC"/>
    <w:rsid w:val="007701B0"/>
    <w:rsid w:val="007712B1"/>
    <w:rsid w:val="007721C3"/>
    <w:rsid w:val="007727CB"/>
    <w:rsid w:val="00772E89"/>
    <w:rsid w:val="00772FA9"/>
    <w:rsid w:val="007732A2"/>
    <w:rsid w:val="00774790"/>
    <w:rsid w:val="0077684F"/>
    <w:rsid w:val="00777E3E"/>
    <w:rsid w:val="007809F3"/>
    <w:rsid w:val="00782238"/>
    <w:rsid w:val="007822A2"/>
    <w:rsid w:val="0078271D"/>
    <w:rsid w:val="00782800"/>
    <w:rsid w:val="00782F6C"/>
    <w:rsid w:val="0078375A"/>
    <w:rsid w:val="007868B2"/>
    <w:rsid w:val="00787021"/>
    <w:rsid w:val="00787DDD"/>
    <w:rsid w:val="0079024C"/>
    <w:rsid w:val="00791290"/>
    <w:rsid w:val="0079316B"/>
    <w:rsid w:val="00795AC3"/>
    <w:rsid w:val="00795B4B"/>
    <w:rsid w:val="00796883"/>
    <w:rsid w:val="00796F23"/>
    <w:rsid w:val="00797662"/>
    <w:rsid w:val="007A044E"/>
    <w:rsid w:val="007A15A9"/>
    <w:rsid w:val="007A1A1E"/>
    <w:rsid w:val="007A1AB5"/>
    <w:rsid w:val="007A2E8A"/>
    <w:rsid w:val="007A3226"/>
    <w:rsid w:val="007A447F"/>
    <w:rsid w:val="007A4644"/>
    <w:rsid w:val="007A4B37"/>
    <w:rsid w:val="007A4D2A"/>
    <w:rsid w:val="007A67A6"/>
    <w:rsid w:val="007B0250"/>
    <w:rsid w:val="007B04E6"/>
    <w:rsid w:val="007B07B2"/>
    <w:rsid w:val="007B086D"/>
    <w:rsid w:val="007B0F44"/>
    <w:rsid w:val="007B135A"/>
    <w:rsid w:val="007B15EB"/>
    <w:rsid w:val="007B177A"/>
    <w:rsid w:val="007B1A46"/>
    <w:rsid w:val="007B1DED"/>
    <w:rsid w:val="007B28D0"/>
    <w:rsid w:val="007B2F71"/>
    <w:rsid w:val="007B3D27"/>
    <w:rsid w:val="007B471B"/>
    <w:rsid w:val="007B47E2"/>
    <w:rsid w:val="007B4E35"/>
    <w:rsid w:val="007B520A"/>
    <w:rsid w:val="007B52DE"/>
    <w:rsid w:val="007B5E57"/>
    <w:rsid w:val="007B7159"/>
    <w:rsid w:val="007C12E7"/>
    <w:rsid w:val="007C2589"/>
    <w:rsid w:val="007C27B0"/>
    <w:rsid w:val="007C34C2"/>
    <w:rsid w:val="007C3606"/>
    <w:rsid w:val="007C375F"/>
    <w:rsid w:val="007C39FD"/>
    <w:rsid w:val="007C4722"/>
    <w:rsid w:val="007C704C"/>
    <w:rsid w:val="007C7C73"/>
    <w:rsid w:val="007D017D"/>
    <w:rsid w:val="007D0EF6"/>
    <w:rsid w:val="007D2EFC"/>
    <w:rsid w:val="007D3691"/>
    <w:rsid w:val="007D381C"/>
    <w:rsid w:val="007D3E3A"/>
    <w:rsid w:val="007D4E09"/>
    <w:rsid w:val="007D4F7D"/>
    <w:rsid w:val="007D6BAD"/>
    <w:rsid w:val="007D6BD6"/>
    <w:rsid w:val="007E1661"/>
    <w:rsid w:val="007E1ACE"/>
    <w:rsid w:val="007E3558"/>
    <w:rsid w:val="007E3BB9"/>
    <w:rsid w:val="007E405C"/>
    <w:rsid w:val="007E4606"/>
    <w:rsid w:val="007E51B3"/>
    <w:rsid w:val="007E5D26"/>
    <w:rsid w:val="007F241F"/>
    <w:rsid w:val="007F3C99"/>
    <w:rsid w:val="007F3EFC"/>
    <w:rsid w:val="007F3F2A"/>
    <w:rsid w:val="007F446C"/>
    <w:rsid w:val="007F4A99"/>
    <w:rsid w:val="007F5249"/>
    <w:rsid w:val="007F5717"/>
    <w:rsid w:val="007F6D69"/>
    <w:rsid w:val="007F6F91"/>
    <w:rsid w:val="007F762A"/>
    <w:rsid w:val="00804B65"/>
    <w:rsid w:val="00805071"/>
    <w:rsid w:val="0080637F"/>
    <w:rsid w:val="008068CC"/>
    <w:rsid w:val="00806974"/>
    <w:rsid w:val="00807122"/>
    <w:rsid w:val="00807D72"/>
    <w:rsid w:val="00810392"/>
    <w:rsid w:val="008118EE"/>
    <w:rsid w:val="00812080"/>
    <w:rsid w:val="00812D74"/>
    <w:rsid w:val="00815ACF"/>
    <w:rsid w:val="00815B98"/>
    <w:rsid w:val="00816C48"/>
    <w:rsid w:val="00816D12"/>
    <w:rsid w:val="00817536"/>
    <w:rsid w:val="00817F7C"/>
    <w:rsid w:val="008215A1"/>
    <w:rsid w:val="00823DC5"/>
    <w:rsid w:val="008242FA"/>
    <w:rsid w:val="00825AF5"/>
    <w:rsid w:val="0082664F"/>
    <w:rsid w:val="008275DA"/>
    <w:rsid w:val="00827BF5"/>
    <w:rsid w:val="00830566"/>
    <w:rsid w:val="00830A65"/>
    <w:rsid w:val="00831A03"/>
    <w:rsid w:val="0083250C"/>
    <w:rsid w:val="008329AD"/>
    <w:rsid w:val="00835A92"/>
    <w:rsid w:val="00836A8D"/>
    <w:rsid w:val="00841016"/>
    <w:rsid w:val="008421D0"/>
    <w:rsid w:val="0084223F"/>
    <w:rsid w:val="008425C6"/>
    <w:rsid w:val="0084336A"/>
    <w:rsid w:val="008438E8"/>
    <w:rsid w:val="008441F6"/>
    <w:rsid w:val="0084447C"/>
    <w:rsid w:val="0084480A"/>
    <w:rsid w:val="00844D0E"/>
    <w:rsid w:val="00845744"/>
    <w:rsid w:val="00845C54"/>
    <w:rsid w:val="008475DB"/>
    <w:rsid w:val="00847DDC"/>
    <w:rsid w:val="00847F49"/>
    <w:rsid w:val="00852001"/>
    <w:rsid w:val="00853E4D"/>
    <w:rsid w:val="008549A5"/>
    <w:rsid w:val="00856142"/>
    <w:rsid w:val="00857FDE"/>
    <w:rsid w:val="00861905"/>
    <w:rsid w:val="008625DA"/>
    <w:rsid w:val="00863A02"/>
    <w:rsid w:val="008640B7"/>
    <w:rsid w:val="00864D30"/>
    <w:rsid w:val="0086598C"/>
    <w:rsid w:val="0086615D"/>
    <w:rsid w:val="00866467"/>
    <w:rsid w:val="00867ADA"/>
    <w:rsid w:val="0087079F"/>
    <w:rsid w:val="008727F7"/>
    <w:rsid w:val="00873272"/>
    <w:rsid w:val="00873597"/>
    <w:rsid w:val="008762CB"/>
    <w:rsid w:val="00876D99"/>
    <w:rsid w:val="00881903"/>
    <w:rsid w:val="00881E29"/>
    <w:rsid w:val="00882ACC"/>
    <w:rsid w:val="00883331"/>
    <w:rsid w:val="0088424C"/>
    <w:rsid w:val="008849BA"/>
    <w:rsid w:val="00886FF9"/>
    <w:rsid w:val="008903B1"/>
    <w:rsid w:val="008907F6"/>
    <w:rsid w:val="00891685"/>
    <w:rsid w:val="0089189F"/>
    <w:rsid w:val="00892337"/>
    <w:rsid w:val="00892B91"/>
    <w:rsid w:val="0089593B"/>
    <w:rsid w:val="0089649D"/>
    <w:rsid w:val="00896C23"/>
    <w:rsid w:val="00896C66"/>
    <w:rsid w:val="00897F61"/>
    <w:rsid w:val="008A1A66"/>
    <w:rsid w:val="008A295F"/>
    <w:rsid w:val="008A2A47"/>
    <w:rsid w:val="008A3C49"/>
    <w:rsid w:val="008A447F"/>
    <w:rsid w:val="008A6439"/>
    <w:rsid w:val="008A6947"/>
    <w:rsid w:val="008A6A7B"/>
    <w:rsid w:val="008B1380"/>
    <w:rsid w:val="008B50B7"/>
    <w:rsid w:val="008B6D6F"/>
    <w:rsid w:val="008B7BD1"/>
    <w:rsid w:val="008C07A0"/>
    <w:rsid w:val="008C07C4"/>
    <w:rsid w:val="008C0C9B"/>
    <w:rsid w:val="008C1005"/>
    <w:rsid w:val="008C1149"/>
    <w:rsid w:val="008C1A99"/>
    <w:rsid w:val="008C2D1C"/>
    <w:rsid w:val="008C2FC8"/>
    <w:rsid w:val="008C3834"/>
    <w:rsid w:val="008C3D75"/>
    <w:rsid w:val="008C5456"/>
    <w:rsid w:val="008C57F3"/>
    <w:rsid w:val="008C6B09"/>
    <w:rsid w:val="008C7D6B"/>
    <w:rsid w:val="008D0D0F"/>
    <w:rsid w:val="008D0E4E"/>
    <w:rsid w:val="008D21C6"/>
    <w:rsid w:val="008D2E6C"/>
    <w:rsid w:val="008D3510"/>
    <w:rsid w:val="008D5CA3"/>
    <w:rsid w:val="008D5E1E"/>
    <w:rsid w:val="008D5FA4"/>
    <w:rsid w:val="008D62C6"/>
    <w:rsid w:val="008D62CB"/>
    <w:rsid w:val="008E129B"/>
    <w:rsid w:val="008E28E2"/>
    <w:rsid w:val="008E2DF2"/>
    <w:rsid w:val="008E3E6A"/>
    <w:rsid w:val="008E5A33"/>
    <w:rsid w:val="008E6B29"/>
    <w:rsid w:val="008E72A9"/>
    <w:rsid w:val="008E7B8F"/>
    <w:rsid w:val="008E7D8F"/>
    <w:rsid w:val="008F132F"/>
    <w:rsid w:val="008F25A4"/>
    <w:rsid w:val="008F2780"/>
    <w:rsid w:val="008F2DD2"/>
    <w:rsid w:val="008F3B19"/>
    <w:rsid w:val="008F402F"/>
    <w:rsid w:val="008F4BB6"/>
    <w:rsid w:val="008F4C4A"/>
    <w:rsid w:val="008F594B"/>
    <w:rsid w:val="008F5A5A"/>
    <w:rsid w:val="008F61FD"/>
    <w:rsid w:val="008F716D"/>
    <w:rsid w:val="00900896"/>
    <w:rsid w:val="0090307B"/>
    <w:rsid w:val="00903098"/>
    <w:rsid w:val="009078F6"/>
    <w:rsid w:val="00910682"/>
    <w:rsid w:val="009111EC"/>
    <w:rsid w:val="0091172B"/>
    <w:rsid w:val="00912008"/>
    <w:rsid w:val="00912BDD"/>
    <w:rsid w:val="00915D3B"/>
    <w:rsid w:val="00915E10"/>
    <w:rsid w:val="00916A3E"/>
    <w:rsid w:val="00920F61"/>
    <w:rsid w:val="00921C0F"/>
    <w:rsid w:val="009226A9"/>
    <w:rsid w:val="00922797"/>
    <w:rsid w:val="00922E42"/>
    <w:rsid w:val="009233E3"/>
    <w:rsid w:val="009237F5"/>
    <w:rsid w:val="00923811"/>
    <w:rsid w:val="00923BB3"/>
    <w:rsid w:val="00924D08"/>
    <w:rsid w:val="00925199"/>
    <w:rsid w:val="00925F3D"/>
    <w:rsid w:val="00926902"/>
    <w:rsid w:val="009270CC"/>
    <w:rsid w:val="009272EE"/>
    <w:rsid w:val="00927748"/>
    <w:rsid w:val="009302B1"/>
    <w:rsid w:val="009306C7"/>
    <w:rsid w:val="00931114"/>
    <w:rsid w:val="00931148"/>
    <w:rsid w:val="0093138A"/>
    <w:rsid w:val="009329EC"/>
    <w:rsid w:val="00933FA8"/>
    <w:rsid w:val="009344AB"/>
    <w:rsid w:val="009354CF"/>
    <w:rsid w:val="00935BD2"/>
    <w:rsid w:val="00935FD6"/>
    <w:rsid w:val="00937558"/>
    <w:rsid w:val="009376A1"/>
    <w:rsid w:val="0093771C"/>
    <w:rsid w:val="00937CA0"/>
    <w:rsid w:val="00937FA2"/>
    <w:rsid w:val="009404E9"/>
    <w:rsid w:val="009411EE"/>
    <w:rsid w:val="009413CD"/>
    <w:rsid w:val="00944040"/>
    <w:rsid w:val="00945006"/>
    <w:rsid w:val="009457FF"/>
    <w:rsid w:val="0094613E"/>
    <w:rsid w:val="009464F0"/>
    <w:rsid w:val="0095071E"/>
    <w:rsid w:val="00950AF1"/>
    <w:rsid w:val="009511A0"/>
    <w:rsid w:val="00951BB6"/>
    <w:rsid w:val="009541A7"/>
    <w:rsid w:val="00954311"/>
    <w:rsid w:val="0095461A"/>
    <w:rsid w:val="00955993"/>
    <w:rsid w:val="00956E99"/>
    <w:rsid w:val="00957754"/>
    <w:rsid w:val="009607D3"/>
    <w:rsid w:val="009613AF"/>
    <w:rsid w:val="00961714"/>
    <w:rsid w:val="009619CD"/>
    <w:rsid w:val="009622E1"/>
    <w:rsid w:val="0096273B"/>
    <w:rsid w:val="00962766"/>
    <w:rsid w:val="009670B6"/>
    <w:rsid w:val="00967AFF"/>
    <w:rsid w:val="009717F1"/>
    <w:rsid w:val="009722EB"/>
    <w:rsid w:val="0097263F"/>
    <w:rsid w:val="009735B5"/>
    <w:rsid w:val="00973A32"/>
    <w:rsid w:val="00973BC1"/>
    <w:rsid w:val="00973D2B"/>
    <w:rsid w:val="00974676"/>
    <w:rsid w:val="00975853"/>
    <w:rsid w:val="00975AC4"/>
    <w:rsid w:val="00975BD0"/>
    <w:rsid w:val="00975F1B"/>
    <w:rsid w:val="0097631B"/>
    <w:rsid w:val="00976A7D"/>
    <w:rsid w:val="00976BD5"/>
    <w:rsid w:val="009771D0"/>
    <w:rsid w:val="00977CF3"/>
    <w:rsid w:val="009801D9"/>
    <w:rsid w:val="009802E7"/>
    <w:rsid w:val="00980A66"/>
    <w:rsid w:val="00981AB0"/>
    <w:rsid w:val="00983388"/>
    <w:rsid w:val="009841C8"/>
    <w:rsid w:val="009858D5"/>
    <w:rsid w:val="009862A0"/>
    <w:rsid w:val="00986339"/>
    <w:rsid w:val="00987134"/>
    <w:rsid w:val="00987AD4"/>
    <w:rsid w:val="00992393"/>
    <w:rsid w:val="00992E55"/>
    <w:rsid w:val="00993554"/>
    <w:rsid w:val="00994D7C"/>
    <w:rsid w:val="00995251"/>
    <w:rsid w:val="00995310"/>
    <w:rsid w:val="0099619D"/>
    <w:rsid w:val="009964DC"/>
    <w:rsid w:val="00996718"/>
    <w:rsid w:val="00996BC7"/>
    <w:rsid w:val="009979AF"/>
    <w:rsid w:val="009A0474"/>
    <w:rsid w:val="009A0537"/>
    <w:rsid w:val="009A142E"/>
    <w:rsid w:val="009A25A5"/>
    <w:rsid w:val="009A2DC9"/>
    <w:rsid w:val="009A4B9B"/>
    <w:rsid w:val="009A510A"/>
    <w:rsid w:val="009A666F"/>
    <w:rsid w:val="009A702F"/>
    <w:rsid w:val="009B26FF"/>
    <w:rsid w:val="009B2887"/>
    <w:rsid w:val="009B3190"/>
    <w:rsid w:val="009B4338"/>
    <w:rsid w:val="009B5D21"/>
    <w:rsid w:val="009B5F81"/>
    <w:rsid w:val="009B6270"/>
    <w:rsid w:val="009B67DF"/>
    <w:rsid w:val="009B6CD6"/>
    <w:rsid w:val="009B7214"/>
    <w:rsid w:val="009B74A3"/>
    <w:rsid w:val="009C04BD"/>
    <w:rsid w:val="009C08BF"/>
    <w:rsid w:val="009C1195"/>
    <w:rsid w:val="009C20CC"/>
    <w:rsid w:val="009C284C"/>
    <w:rsid w:val="009C2FF4"/>
    <w:rsid w:val="009C38C7"/>
    <w:rsid w:val="009C467B"/>
    <w:rsid w:val="009C4F1A"/>
    <w:rsid w:val="009C567A"/>
    <w:rsid w:val="009C5FE5"/>
    <w:rsid w:val="009C615B"/>
    <w:rsid w:val="009C6382"/>
    <w:rsid w:val="009C78C9"/>
    <w:rsid w:val="009D0ECD"/>
    <w:rsid w:val="009D3AEB"/>
    <w:rsid w:val="009D47E1"/>
    <w:rsid w:val="009D5103"/>
    <w:rsid w:val="009D558E"/>
    <w:rsid w:val="009E05F3"/>
    <w:rsid w:val="009E078B"/>
    <w:rsid w:val="009E0A47"/>
    <w:rsid w:val="009E1887"/>
    <w:rsid w:val="009E1BEE"/>
    <w:rsid w:val="009E2973"/>
    <w:rsid w:val="009E2BA5"/>
    <w:rsid w:val="009E3E08"/>
    <w:rsid w:val="009E42AB"/>
    <w:rsid w:val="009E4369"/>
    <w:rsid w:val="009E6189"/>
    <w:rsid w:val="009E62BE"/>
    <w:rsid w:val="009E66D8"/>
    <w:rsid w:val="009E70B2"/>
    <w:rsid w:val="009E7914"/>
    <w:rsid w:val="009F0D48"/>
    <w:rsid w:val="009F377F"/>
    <w:rsid w:val="009F47A4"/>
    <w:rsid w:val="009F4CD1"/>
    <w:rsid w:val="009F51E5"/>
    <w:rsid w:val="009F5299"/>
    <w:rsid w:val="009F7D00"/>
    <w:rsid w:val="00A00E9C"/>
    <w:rsid w:val="00A01B40"/>
    <w:rsid w:val="00A01F94"/>
    <w:rsid w:val="00A02157"/>
    <w:rsid w:val="00A03951"/>
    <w:rsid w:val="00A042D0"/>
    <w:rsid w:val="00A05154"/>
    <w:rsid w:val="00A05ECB"/>
    <w:rsid w:val="00A05FB9"/>
    <w:rsid w:val="00A0716D"/>
    <w:rsid w:val="00A072C4"/>
    <w:rsid w:val="00A07655"/>
    <w:rsid w:val="00A0799B"/>
    <w:rsid w:val="00A07C9E"/>
    <w:rsid w:val="00A07D79"/>
    <w:rsid w:val="00A11E7D"/>
    <w:rsid w:val="00A12081"/>
    <w:rsid w:val="00A13629"/>
    <w:rsid w:val="00A14190"/>
    <w:rsid w:val="00A15B84"/>
    <w:rsid w:val="00A15CBA"/>
    <w:rsid w:val="00A1746C"/>
    <w:rsid w:val="00A200C4"/>
    <w:rsid w:val="00A20B59"/>
    <w:rsid w:val="00A20E4B"/>
    <w:rsid w:val="00A22999"/>
    <w:rsid w:val="00A22EDE"/>
    <w:rsid w:val="00A22F5B"/>
    <w:rsid w:val="00A23B1F"/>
    <w:rsid w:val="00A24B29"/>
    <w:rsid w:val="00A24D3E"/>
    <w:rsid w:val="00A252F0"/>
    <w:rsid w:val="00A25DFD"/>
    <w:rsid w:val="00A25ED5"/>
    <w:rsid w:val="00A261E8"/>
    <w:rsid w:val="00A263E6"/>
    <w:rsid w:val="00A26ED4"/>
    <w:rsid w:val="00A27862"/>
    <w:rsid w:val="00A30254"/>
    <w:rsid w:val="00A30D8E"/>
    <w:rsid w:val="00A3117C"/>
    <w:rsid w:val="00A313F1"/>
    <w:rsid w:val="00A31456"/>
    <w:rsid w:val="00A31758"/>
    <w:rsid w:val="00A31EC5"/>
    <w:rsid w:val="00A339FD"/>
    <w:rsid w:val="00A34D21"/>
    <w:rsid w:val="00A350CE"/>
    <w:rsid w:val="00A359CF"/>
    <w:rsid w:val="00A35D15"/>
    <w:rsid w:val="00A36BB3"/>
    <w:rsid w:val="00A40512"/>
    <w:rsid w:val="00A408DE"/>
    <w:rsid w:val="00A415C7"/>
    <w:rsid w:val="00A4205D"/>
    <w:rsid w:val="00A426A6"/>
    <w:rsid w:val="00A42806"/>
    <w:rsid w:val="00A43BED"/>
    <w:rsid w:val="00A443A4"/>
    <w:rsid w:val="00A44611"/>
    <w:rsid w:val="00A450C4"/>
    <w:rsid w:val="00A47014"/>
    <w:rsid w:val="00A47599"/>
    <w:rsid w:val="00A50282"/>
    <w:rsid w:val="00A52859"/>
    <w:rsid w:val="00A52CE0"/>
    <w:rsid w:val="00A52FB5"/>
    <w:rsid w:val="00A53109"/>
    <w:rsid w:val="00A531FB"/>
    <w:rsid w:val="00A54214"/>
    <w:rsid w:val="00A55561"/>
    <w:rsid w:val="00A55CAE"/>
    <w:rsid w:val="00A56E63"/>
    <w:rsid w:val="00A57AD6"/>
    <w:rsid w:val="00A604CB"/>
    <w:rsid w:val="00A60531"/>
    <w:rsid w:val="00A608C0"/>
    <w:rsid w:val="00A60E17"/>
    <w:rsid w:val="00A613E7"/>
    <w:rsid w:val="00A61BE7"/>
    <w:rsid w:val="00A61C88"/>
    <w:rsid w:val="00A6327A"/>
    <w:rsid w:val="00A6387D"/>
    <w:rsid w:val="00A63A87"/>
    <w:rsid w:val="00A63AD5"/>
    <w:rsid w:val="00A64DD0"/>
    <w:rsid w:val="00A67723"/>
    <w:rsid w:val="00A700AD"/>
    <w:rsid w:val="00A70118"/>
    <w:rsid w:val="00A704A8"/>
    <w:rsid w:val="00A71C7A"/>
    <w:rsid w:val="00A7208D"/>
    <w:rsid w:val="00A72456"/>
    <w:rsid w:val="00A72558"/>
    <w:rsid w:val="00A7301B"/>
    <w:rsid w:val="00A7426E"/>
    <w:rsid w:val="00A744DC"/>
    <w:rsid w:val="00A76500"/>
    <w:rsid w:val="00A7651B"/>
    <w:rsid w:val="00A76DA1"/>
    <w:rsid w:val="00A776DC"/>
    <w:rsid w:val="00A82846"/>
    <w:rsid w:val="00A861FF"/>
    <w:rsid w:val="00A91EDD"/>
    <w:rsid w:val="00A93777"/>
    <w:rsid w:val="00A94023"/>
    <w:rsid w:val="00A9418C"/>
    <w:rsid w:val="00A9423F"/>
    <w:rsid w:val="00A95003"/>
    <w:rsid w:val="00A95B4A"/>
    <w:rsid w:val="00A95B5A"/>
    <w:rsid w:val="00A95C9C"/>
    <w:rsid w:val="00A971C5"/>
    <w:rsid w:val="00A97A14"/>
    <w:rsid w:val="00AA01D1"/>
    <w:rsid w:val="00AA0B66"/>
    <w:rsid w:val="00AA1601"/>
    <w:rsid w:val="00AA1EED"/>
    <w:rsid w:val="00AA33EC"/>
    <w:rsid w:val="00AA38B0"/>
    <w:rsid w:val="00AA3D71"/>
    <w:rsid w:val="00AA4D6B"/>
    <w:rsid w:val="00AA4FD9"/>
    <w:rsid w:val="00AA55FB"/>
    <w:rsid w:val="00AA6043"/>
    <w:rsid w:val="00AA67B5"/>
    <w:rsid w:val="00AA6C2F"/>
    <w:rsid w:val="00AA7422"/>
    <w:rsid w:val="00AA743A"/>
    <w:rsid w:val="00AA7A9E"/>
    <w:rsid w:val="00AB013A"/>
    <w:rsid w:val="00AB14E0"/>
    <w:rsid w:val="00AB23BB"/>
    <w:rsid w:val="00AB26BA"/>
    <w:rsid w:val="00AB3310"/>
    <w:rsid w:val="00AB514E"/>
    <w:rsid w:val="00AB6806"/>
    <w:rsid w:val="00AB6E9F"/>
    <w:rsid w:val="00AB726A"/>
    <w:rsid w:val="00AB7404"/>
    <w:rsid w:val="00AB7772"/>
    <w:rsid w:val="00AB778F"/>
    <w:rsid w:val="00AB7C78"/>
    <w:rsid w:val="00AC08F7"/>
    <w:rsid w:val="00AC0A52"/>
    <w:rsid w:val="00AC1047"/>
    <w:rsid w:val="00AC20C9"/>
    <w:rsid w:val="00AC225B"/>
    <w:rsid w:val="00AC357C"/>
    <w:rsid w:val="00AC3EE8"/>
    <w:rsid w:val="00AC65B9"/>
    <w:rsid w:val="00AC6722"/>
    <w:rsid w:val="00AD1F65"/>
    <w:rsid w:val="00AD1FA0"/>
    <w:rsid w:val="00AD3A94"/>
    <w:rsid w:val="00AD4198"/>
    <w:rsid w:val="00AD49CB"/>
    <w:rsid w:val="00AD4C6F"/>
    <w:rsid w:val="00AD4CBC"/>
    <w:rsid w:val="00AD62CA"/>
    <w:rsid w:val="00AD64E0"/>
    <w:rsid w:val="00AD6863"/>
    <w:rsid w:val="00AD6903"/>
    <w:rsid w:val="00AD726E"/>
    <w:rsid w:val="00AD7C84"/>
    <w:rsid w:val="00AD7D50"/>
    <w:rsid w:val="00AD7F3B"/>
    <w:rsid w:val="00AE03F7"/>
    <w:rsid w:val="00AE05A0"/>
    <w:rsid w:val="00AE4134"/>
    <w:rsid w:val="00AE4AAA"/>
    <w:rsid w:val="00AE6036"/>
    <w:rsid w:val="00AE7EDD"/>
    <w:rsid w:val="00AF10D9"/>
    <w:rsid w:val="00AF1849"/>
    <w:rsid w:val="00AF2E5B"/>
    <w:rsid w:val="00AF3A54"/>
    <w:rsid w:val="00AF3B23"/>
    <w:rsid w:val="00AF4060"/>
    <w:rsid w:val="00AF4252"/>
    <w:rsid w:val="00AF4870"/>
    <w:rsid w:val="00AF4BBF"/>
    <w:rsid w:val="00AF4D8C"/>
    <w:rsid w:val="00AF4F3C"/>
    <w:rsid w:val="00AF6E36"/>
    <w:rsid w:val="00AF7801"/>
    <w:rsid w:val="00B01196"/>
    <w:rsid w:val="00B01B0C"/>
    <w:rsid w:val="00B01C0A"/>
    <w:rsid w:val="00B02013"/>
    <w:rsid w:val="00B02C46"/>
    <w:rsid w:val="00B02E83"/>
    <w:rsid w:val="00B0334C"/>
    <w:rsid w:val="00B040BC"/>
    <w:rsid w:val="00B040F5"/>
    <w:rsid w:val="00B043A7"/>
    <w:rsid w:val="00B049E7"/>
    <w:rsid w:val="00B05380"/>
    <w:rsid w:val="00B065AF"/>
    <w:rsid w:val="00B06EDB"/>
    <w:rsid w:val="00B10735"/>
    <w:rsid w:val="00B11367"/>
    <w:rsid w:val="00B1253D"/>
    <w:rsid w:val="00B12634"/>
    <w:rsid w:val="00B12C9C"/>
    <w:rsid w:val="00B15083"/>
    <w:rsid w:val="00B15287"/>
    <w:rsid w:val="00B16AD8"/>
    <w:rsid w:val="00B16CC6"/>
    <w:rsid w:val="00B20FFE"/>
    <w:rsid w:val="00B21959"/>
    <w:rsid w:val="00B21EE2"/>
    <w:rsid w:val="00B2203C"/>
    <w:rsid w:val="00B229D7"/>
    <w:rsid w:val="00B2366A"/>
    <w:rsid w:val="00B24EA1"/>
    <w:rsid w:val="00B260D4"/>
    <w:rsid w:val="00B26BFB"/>
    <w:rsid w:val="00B27006"/>
    <w:rsid w:val="00B27108"/>
    <w:rsid w:val="00B30547"/>
    <w:rsid w:val="00B31E9C"/>
    <w:rsid w:val="00B337C5"/>
    <w:rsid w:val="00B33B7E"/>
    <w:rsid w:val="00B3422C"/>
    <w:rsid w:val="00B34B49"/>
    <w:rsid w:val="00B35218"/>
    <w:rsid w:val="00B3581D"/>
    <w:rsid w:val="00B35942"/>
    <w:rsid w:val="00B36D55"/>
    <w:rsid w:val="00B36F27"/>
    <w:rsid w:val="00B37F89"/>
    <w:rsid w:val="00B40831"/>
    <w:rsid w:val="00B41804"/>
    <w:rsid w:val="00B41BF7"/>
    <w:rsid w:val="00B426D9"/>
    <w:rsid w:val="00B433AE"/>
    <w:rsid w:val="00B43C42"/>
    <w:rsid w:val="00B443AF"/>
    <w:rsid w:val="00B45B97"/>
    <w:rsid w:val="00B517B3"/>
    <w:rsid w:val="00B5201E"/>
    <w:rsid w:val="00B527E9"/>
    <w:rsid w:val="00B52DDD"/>
    <w:rsid w:val="00B53CEB"/>
    <w:rsid w:val="00B54CEA"/>
    <w:rsid w:val="00B563AB"/>
    <w:rsid w:val="00B5753B"/>
    <w:rsid w:val="00B5796D"/>
    <w:rsid w:val="00B60551"/>
    <w:rsid w:val="00B61704"/>
    <w:rsid w:val="00B6297B"/>
    <w:rsid w:val="00B64096"/>
    <w:rsid w:val="00B64E05"/>
    <w:rsid w:val="00B65AC4"/>
    <w:rsid w:val="00B65B2E"/>
    <w:rsid w:val="00B65C8D"/>
    <w:rsid w:val="00B65DC9"/>
    <w:rsid w:val="00B70A6E"/>
    <w:rsid w:val="00B715CF"/>
    <w:rsid w:val="00B71E00"/>
    <w:rsid w:val="00B72191"/>
    <w:rsid w:val="00B721B6"/>
    <w:rsid w:val="00B737AE"/>
    <w:rsid w:val="00B74F14"/>
    <w:rsid w:val="00B75CBA"/>
    <w:rsid w:val="00B77AE8"/>
    <w:rsid w:val="00B77F09"/>
    <w:rsid w:val="00B813BF"/>
    <w:rsid w:val="00B81793"/>
    <w:rsid w:val="00B82BAC"/>
    <w:rsid w:val="00B82D41"/>
    <w:rsid w:val="00B82E8A"/>
    <w:rsid w:val="00B83439"/>
    <w:rsid w:val="00B84392"/>
    <w:rsid w:val="00B852B9"/>
    <w:rsid w:val="00B854F3"/>
    <w:rsid w:val="00B867DF"/>
    <w:rsid w:val="00B875F1"/>
    <w:rsid w:val="00B90528"/>
    <w:rsid w:val="00B91653"/>
    <w:rsid w:val="00B92806"/>
    <w:rsid w:val="00B930FB"/>
    <w:rsid w:val="00B944C9"/>
    <w:rsid w:val="00B94ECE"/>
    <w:rsid w:val="00B95EEB"/>
    <w:rsid w:val="00B96A13"/>
    <w:rsid w:val="00BA0EBB"/>
    <w:rsid w:val="00BA200C"/>
    <w:rsid w:val="00BA2326"/>
    <w:rsid w:val="00BA246A"/>
    <w:rsid w:val="00BA2D37"/>
    <w:rsid w:val="00BA4E85"/>
    <w:rsid w:val="00BA515C"/>
    <w:rsid w:val="00BA544E"/>
    <w:rsid w:val="00BA5C62"/>
    <w:rsid w:val="00BA62FD"/>
    <w:rsid w:val="00BA6A17"/>
    <w:rsid w:val="00BA7DDC"/>
    <w:rsid w:val="00BB011A"/>
    <w:rsid w:val="00BB02C7"/>
    <w:rsid w:val="00BB12DD"/>
    <w:rsid w:val="00BB2C62"/>
    <w:rsid w:val="00BB47A2"/>
    <w:rsid w:val="00BB5E64"/>
    <w:rsid w:val="00BB610A"/>
    <w:rsid w:val="00BB66B4"/>
    <w:rsid w:val="00BC086E"/>
    <w:rsid w:val="00BC1D48"/>
    <w:rsid w:val="00BC277D"/>
    <w:rsid w:val="00BC3927"/>
    <w:rsid w:val="00BC3D1C"/>
    <w:rsid w:val="00BC55FF"/>
    <w:rsid w:val="00BC71B1"/>
    <w:rsid w:val="00BD00D7"/>
    <w:rsid w:val="00BD071F"/>
    <w:rsid w:val="00BD1CA4"/>
    <w:rsid w:val="00BD25F4"/>
    <w:rsid w:val="00BD2CA4"/>
    <w:rsid w:val="00BD34C2"/>
    <w:rsid w:val="00BD36A5"/>
    <w:rsid w:val="00BD5B26"/>
    <w:rsid w:val="00BD5C14"/>
    <w:rsid w:val="00BD7A02"/>
    <w:rsid w:val="00BE013C"/>
    <w:rsid w:val="00BE1A15"/>
    <w:rsid w:val="00BE1D3C"/>
    <w:rsid w:val="00BE2534"/>
    <w:rsid w:val="00BE32A4"/>
    <w:rsid w:val="00BE33CE"/>
    <w:rsid w:val="00BE390A"/>
    <w:rsid w:val="00BE5ED1"/>
    <w:rsid w:val="00BE690B"/>
    <w:rsid w:val="00BE701D"/>
    <w:rsid w:val="00BE75EB"/>
    <w:rsid w:val="00BF01A7"/>
    <w:rsid w:val="00BF22F0"/>
    <w:rsid w:val="00BF36AE"/>
    <w:rsid w:val="00BF3F18"/>
    <w:rsid w:val="00BF4186"/>
    <w:rsid w:val="00BF53D7"/>
    <w:rsid w:val="00BF5816"/>
    <w:rsid w:val="00BF5B46"/>
    <w:rsid w:val="00BF64BA"/>
    <w:rsid w:val="00BF64DE"/>
    <w:rsid w:val="00C02389"/>
    <w:rsid w:val="00C04D65"/>
    <w:rsid w:val="00C04D76"/>
    <w:rsid w:val="00C04FAF"/>
    <w:rsid w:val="00C05488"/>
    <w:rsid w:val="00C06D94"/>
    <w:rsid w:val="00C0776A"/>
    <w:rsid w:val="00C079F6"/>
    <w:rsid w:val="00C07B9A"/>
    <w:rsid w:val="00C10EC4"/>
    <w:rsid w:val="00C120B1"/>
    <w:rsid w:val="00C145A1"/>
    <w:rsid w:val="00C154B1"/>
    <w:rsid w:val="00C16012"/>
    <w:rsid w:val="00C168A5"/>
    <w:rsid w:val="00C16C31"/>
    <w:rsid w:val="00C17355"/>
    <w:rsid w:val="00C17666"/>
    <w:rsid w:val="00C17797"/>
    <w:rsid w:val="00C177FF"/>
    <w:rsid w:val="00C17EA9"/>
    <w:rsid w:val="00C20521"/>
    <w:rsid w:val="00C21798"/>
    <w:rsid w:val="00C21BEA"/>
    <w:rsid w:val="00C23024"/>
    <w:rsid w:val="00C248AE"/>
    <w:rsid w:val="00C25073"/>
    <w:rsid w:val="00C25206"/>
    <w:rsid w:val="00C2649A"/>
    <w:rsid w:val="00C27CC8"/>
    <w:rsid w:val="00C30524"/>
    <w:rsid w:val="00C3089F"/>
    <w:rsid w:val="00C30A4D"/>
    <w:rsid w:val="00C30F8C"/>
    <w:rsid w:val="00C31819"/>
    <w:rsid w:val="00C322C2"/>
    <w:rsid w:val="00C33277"/>
    <w:rsid w:val="00C34D9F"/>
    <w:rsid w:val="00C35E28"/>
    <w:rsid w:val="00C360FD"/>
    <w:rsid w:val="00C36CB7"/>
    <w:rsid w:val="00C37F8D"/>
    <w:rsid w:val="00C4011E"/>
    <w:rsid w:val="00C4047C"/>
    <w:rsid w:val="00C4177B"/>
    <w:rsid w:val="00C41B33"/>
    <w:rsid w:val="00C42985"/>
    <w:rsid w:val="00C429D2"/>
    <w:rsid w:val="00C43301"/>
    <w:rsid w:val="00C44084"/>
    <w:rsid w:val="00C449B2"/>
    <w:rsid w:val="00C44F89"/>
    <w:rsid w:val="00C450DA"/>
    <w:rsid w:val="00C459C6"/>
    <w:rsid w:val="00C45F25"/>
    <w:rsid w:val="00C47653"/>
    <w:rsid w:val="00C507DE"/>
    <w:rsid w:val="00C50904"/>
    <w:rsid w:val="00C5147E"/>
    <w:rsid w:val="00C531F5"/>
    <w:rsid w:val="00C54E25"/>
    <w:rsid w:val="00C559CB"/>
    <w:rsid w:val="00C5614C"/>
    <w:rsid w:val="00C57BBA"/>
    <w:rsid w:val="00C60037"/>
    <w:rsid w:val="00C60D3A"/>
    <w:rsid w:val="00C62CF2"/>
    <w:rsid w:val="00C6371E"/>
    <w:rsid w:val="00C639CA"/>
    <w:rsid w:val="00C63C76"/>
    <w:rsid w:val="00C63ED5"/>
    <w:rsid w:val="00C65333"/>
    <w:rsid w:val="00C6535C"/>
    <w:rsid w:val="00C65473"/>
    <w:rsid w:val="00C654A3"/>
    <w:rsid w:val="00C659A9"/>
    <w:rsid w:val="00C65E70"/>
    <w:rsid w:val="00C67486"/>
    <w:rsid w:val="00C67DAD"/>
    <w:rsid w:val="00C701B1"/>
    <w:rsid w:val="00C70336"/>
    <w:rsid w:val="00C70866"/>
    <w:rsid w:val="00C70A9C"/>
    <w:rsid w:val="00C713EB"/>
    <w:rsid w:val="00C723FE"/>
    <w:rsid w:val="00C736E4"/>
    <w:rsid w:val="00C737AC"/>
    <w:rsid w:val="00C74740"/>
    <w:rsid w:val="00C762CD"/>
    <w:rsid w:val="00C763B2"/>
    <w:rsid w:val="00C7655B"/>
    <w:rsid w:val="00C777F3"/>
    <w:rsid w:val="00C77854"/>
    <w:rsid w:val="00C77A7B"/>
    <w:rsid w:val="00C8067E"/>
    <w:rsid w:val="00C82AE7"/>
    <w:rsid w:val="00C83B48"/>
    <w:rsid w:val="00C84095"/>
    <w:rsid w:val="00C84B39"/>
    <w:rsid w:val="00C84D1D"/>
    <w:rsid w:val="00C85271"/>
    <w:rsid w:val="00C86E04"/>
    <w:rsid w:val="00C86E36"/>
    <w:rsid w:val="00C86E56"/>
    <w:rsid w:val="00C874F2"/>
    <w:rsid w:val="00C87C0B"/>
    <w:rsid w:val="00C90801"/>
    <w:rsid w:val="00C918A1"/>
    <w:rsid w:val="00C924E4"/>
    <w:rsid w:val="00C9261F"/>
    <w:rsid w:val="00C930C7"/>
    <w:rsid w:val="00C93C8A"/>
    <w:rsid w:val="00C94255"/>
    <w:rsid w:val="00C942D8"/>
    <w:rsid w:val="00C95795"/>
    <w:rsid w:val="00C964B4"/>
    <w:rsid w:val="00C966F3"/>
    <w:rsid w:val="00C96AD8"/>
    <w:rsid w:val="00C97274"/>
    <w:rsid w:val="00CA0947"/>
    <w:rsid w:val="00CA13BB"/>
    <w:rsid w:val="00CA30D4"/>
    <w:rsid w:val="00CA45A7"/>
    <w:rsid w:val="00CA54CF"/>
    <w:rsid w:val="00CA7234"/>
    <w:rsid w:val="00CA7BDD"/>
    <w:rsid w:val="00CB0716"/>
    <w:rsid w:val="00CB0854"/>
    <w:rsid w:val="00CB0C99"/>
    <w:rsid w:val="00CB18FF"/>
    <w:rsid w:val="00CB2250"/>
    <w:rsid w:val="00CB375F"/>
    <w:rsid w:val="00CB5C65"/>
    <w:rsid w:val="00CB5CC6"/>
    <w:rsid w:val="00CB61E3"/>
    <w:rsid w:val="00CB6338"/>
    <w:rsid w:val="00CB6B24"/>
    <w:rsid w:val="00CB7143"/>
    <w:rsid w:val="00CB7EC2"/>
    <w:rsid w:val="00CC07B2"/>
    <w:rsid w:val="00CC14EB"/>
    <w:rsid w:val="00CC2B51"/>
    <w:rsid w:val="00CC2BC2"/>
    <w:rsid w:val="00CC425B"/>
    <w:rsid w:val="00CC6303"/>
    <w:rsid w:val="00CC7DAE"/>
    <w:rsid w:val="00CD02A5"/>
    <w:rsid w:val="00CD032D"/>
    <w:rsid w:val="00CD1118"/>
    <w:rsid w:val="00CD15DB"/>
    <w:rsid w:val="00CD22B0"/>
    <w:rsid w:val="00CD36D8"/>
    <w:rsid w:val="00CD59AB"/>
    <w:rsid w:val="00CD5B20"/>
    <w:rsid w:val="00CD5ECD"/>
    <w:rsid w:val="00CD7BE0"/>
    <w:rsid w:val="00CD7E7C"/>
    <w:rsid w:val="00CE1D9F"/>
    <w:rsid w:val="00CE1E5D"/>
    <w:rsid w:val="00CE1EDE"/>
    <w:rsid w:val="00CE2081"/>
    <w:rsid w:val="00CE3006"/>
    <w:rsid w:val="00CE32E4"/>
    <w:rsid w:val="00CE3363"/>
    <w:rsid w:val="00CE3446"/>
    <w:rsid w:val="00CE408F"/>
    <w:rsid w:val="00CE440A"/>
    <w:rsid w:val="00CE555B"/>
    <w:rsid w:val="00CE58DC"/>
    <w:rsid w:val="00CE5B86"/>
    <w:rsid w:val="00CE67CC"/>
    <w:rsid w:val="00CE6CD5"/>
    <w:rsid w:val="00CE7C2A"/>
    <w:rsid w:val="00CF1FD1"/>
    <w:rsid w:val="00CF2D0F"/>
    <w:rsid w:val="00CF31CB"/>
    <w:rsid w:val="00CF3BDD"/>
    <w:rsid w:val="00CF513E"/>
    <w:rsid w:val="00D00531"/>
    <w:rsid w:val="00D01843"/>
    <w:rsid w:val="00D01A45"/>
    <w:rsid w:val="00D037E9"/>
    <w:rsid w:val="00D0385E"/>
    <w:rsid w:val="00D042A4"/>
    <w:rsid w:val="00D0431B"/>
    <w:rsid w:val="00D04441"/>
    <w:rsid w:val="00D0469E"/>
    <w:rsid w:val="00D0534A"/>
    <w:rsid w:val="00D0555A"/>
    <w:rsid w:val="00D05602"/>
    <w:rsid w:val="00D066E3"/>
    <w:rsid w:val="00D06987"/>
    <w:rsid w:val="00D07CC5"/>
    <w:rsid w:val="00D12704"/>
    <w:rsid w:val="00D14FB0"/>
    <w:rsid w:val="00D1580A"/>
    <w:rsid w:val="00D1596D"/>
    <w:rsid w:val="00D162F8"/>
    <w:rsid w:val="00D163A9"/>
    <w:rsid w:val="00D163D5"/>
    <w:rsid w:val="00D16A22"/>
    <w:rsid w:val="00D1793A"/>
    <w:rsid w:val="00D20739"/>
    <w:rsid w:val="00D2158F"/>
    <w:rsid w:val="00D2422C"/>
    <w:rsid w:val="00D246DD"/>
    <w:rsid w:val="00D2712A"/>
    <w:rsid w:val="00D2766D"/>
    <w:rsid w:val="00D30338"/>
    <w:rsid w:val="00D31405"/>
    <w:rsid w:val="00D3157A"/>
    <w:rsid w:val="00D315EB"/>
    <w:rsid w:val="00D328D1"/>
    <w:rsid w:val="00D3300A"/>
    <w:rsid w:val="00D332D2"/>
    <w:rsid w:val="00D346C4"/>
    <w:rsid w:val="00D34A97"/>
    <w:rsid w:val="00D34CF9"/>
    <w:rsid w:val="00D35A5E"/>
    <w:rsid w:val="00D361CD"/>
    <w:rsid w:val="00D368FA"/>
    <w:rsid w:val="00D36CE0"/>
    <w:rsid w:val="00D3715B"/>
    <w:rsid w:val="00D376E6"/>
    <w:rsid w:val="00D40A77"/>
    <w:rsid w:val="00D4102E"/>
    <w:rsid w:val="00D421A4"/>
    <w:rsid w:val="00D42EC4"/>
    <w:rsid w:val="00D4309F"/>
    <w:rsid w:val="00D430C4"/>
    <w:rsid w:val="00D43538"/>
    <w:rsid w:val="00D43FC7"/>
    <w:rsid w:val="00D4466E"/>
    <w:rsid w:val="00D44C4B"/>
    <w:rsid w:val="00D45838"/>
    <w:rsid w:val="00D45D83"/>
    <w:rsid w:val="00D46606"/>
    <w:rsid w:val="00D46670"/>
    <w:rsid w:val="00D47DDE"/>
    <w:rsid w:val="00D50680"/>
    <w:rsid w:val="00D51908"/>
    <w:rsid w:val="00D51A55"/>
    <w:rsid w:val="00D52B17"/>
    <w:rsid w:val="00D52C17"/>
    <w:rsid w:val="00D52CCD"/>
    <w:rsid w:val="00D52F33"/>
    <w:rsid w:val="00D53D7A"/>
    <w:rsid w:val="00D53F52"/>
    <w:rsid w:val="00D54190"/>
    <w:rsid w:val="00D5419C"/>
    <w:rsid w:val="00D54D70"/>
    <w:rsid w:val="00D557A2"/>
    <w:rsid w:val="00D560D2"/>
    <w:rsid w:val="00D56995"/>
    <w:rsid w:val="00D60184"/>
    <w:rsid w:val="00D60D83"/>
    <w:rsid w:val="00D60E86"/>
    <w:rsid w:val="00D60F1C"/>
    <w:rsid w:val="00D61F4E"/>
    <w:rsid w:val="00D62A4F"/>
    <w:rsid w:val="00D63C6D"/>
    <w:rsid w:val="00D65004"/>
    <w:rsid w:val="00D667BA"/>
    <w:rsid w:val="00D671AB"/>
    <w:rsid w:val="00D67A7A"/>
    <w:rsid w:val="00D67DE1"/>
    <w:rsid w:val="00D71B67"/>
    <w:rsid w:val="00D71EFA"/>
    <w:rsid w:val="00D72310"/>
    <w:rsid w:val="00D72758"/>
    <w:rsid w:val="00D7429D"/>
    <w:rsid w:val="00D74BBA"/>
    <w:rsid w:val="00D75AFE"/>
    <w:rsid w:val="00D75FC6"/>
    <w:rsid w:val="00D76002"/>
    <w:rsid w:val="00D76476"/>
    <w:rsid w:val="00D76D32"/>
    <w:rsid w:val="00D77A1F"/>
    <w:rsid w:val="00D77A9C"/>
    <w:rsid w:val="00D801FC"/>
    <w:rsid w:val="00D805C3"/>
    <w:rsid w:val="00D80E93"/>
    <w:rsid w:val="00D8157E"/>
    <w:rsid w:val="00D81777"/>
    <w:rsid w:val="00D82395"/>
    <w:rsid w:val="00D82679"/>
    <w:rsid w:val="00D828B1"/>
    <w:rsid w:val="00D82E19"/>
    <w:rsid w:val="00D83130"/>
    <w:rsid w:val="00D83286"/>
    <w:rsid w:val="00D832AF"/>
    <w:rsid w:val="00D851F1"/>
    <w:rsid w:val="00D86F97"/>
    <w:rsid w:val="00D87E79"/>
    <w:rsid w:val="00D905E7"/>
    <w:rsid w:val="00D90824"/>
    <w:rsid w:val="00D91448"/>
    <w:rsid w:val="00D914ED"/>
    <w:rsid w:val="00D923AE"/>
    <w:rsid w:val="00D92852"/>
    <w:rsid w:val="00D92B03"/>
    <w:rsid w:val="00D94DC2"/>
    <w:rsid w:val="00D964E8"/>
    <w:rsid w:val="00D96D06"/>
    <w:rsid w:val="00D97AEA"/>
    <w:rsid w:val="00DA08A4"/>
    <w:rsid w:val="00DA0933"/>
    <w:rsid w:val="00DA0E55"/>
    <w:rsid w:val="00DA10DE"/>
    <w:rsid w:val="00DA13D1"/>
    <w:rsid w:val="00DA212D"/>
    <w:rsid w:val="00DA2491"/>
    <w:rsid w:val="00DA3896"/>
    <w:rsid w:val="00DA3DA1"/>
    <w:rsid w:val="00DA5B8A"/>
    <w:rsid w:val="00DA6151"/>
    <w:rsid w:val="00DA62BF"/>
    <w:rsid w:val="00DA6986"/>
    <w:rsid w:val="00DA6DDF"/>
    <w:rsid w:val="00DA6FF2"/>
    <w:rsid w:val="00DA7F00"/>
    <w:rsid w:val="00DB037E"/>
    <w:rsid w:val="00DB0483"/>
    <w:rsid w:val="00DB0CF5"/>
    <w:rsid w:val="00DB2121"/>
    <w:rsid w:val="00DB2728"/>
    <w:rsid w:val="00DB27DE"/>
    <w:rsid w:val="00DB2953"/>
    <w:rsid w:val="00DB31F7"/>
    <w:rsid w:val="00DB3553"/>
    <w:rsid w:val="00DB3DBA"/>
    <w:rsid w:val="00DB3F9F"/>
    <w:rsid w:val="00DB73A8"/>
    <w:rsid w:val="00DB7404"/>
    <w:rsid w:val="00DB763E"/>
    <w:rsid w:val="00DC095F"/>
    <w:rsid w:val="00DC0976"/>
    <w:rsid w:val="00DC0E3F"/>
    <w:rsid w:val="00DC15B4"/>
    <w:rsid w:val="00DC300E"/>
    <w:rsid w:val="00DC38D1"/>
    <w:rsid w:val="00DC4CD5"/>
    <w:rsid w:val="00DC5134"/>
    <w:rsid w:val="00DC587C"/>
    <w:rsid w:val="00DC589D"/>
    <w:rsid w:val="00DC64FC"/>
    <w:rsid w:val="00DC6734"/>
    <w:rsid w:val="00DC7DA5"/>
    <w:rsid w:val="00DD1403"/>
    <w:rsid w:val="00DD14FC"/>
    <w:rsid w:val="00DD18C2"/>
    <w:rsid w:val="00DD1FAD"/>
    <w:rsid w:val="00DD282E"/>
    <w:rsid w:val="00DD2C80"/>
    <w:rsid w:val="00DD2DC5"/>
    <w:rsid w:val="00DD429B"/>
    <w:rsid w:val="00DD4AF3"/>
    <w:rsid w:val="00DD5128"/>
    <w:rsid w:val="00DD55D9"/>
    <w:rsid w:val="00DD6E70"/>
    <w:rsid w:val="00DD7CF6"/>
    <w:rsid w:val="00DE06F7"/>
    <w:rsid w:val="00DE09E8"/>
    <w:rsid w:val="00DE0F8C"/>
    <w:rsid w:val="00DE1C27"/>
    <w:rsid w:val="00DE3233"/>
    <w:rsid w:val="00DE3812"/>
    <w:rsid w:val="00DE4140"/>
    <w:rsid w:val="00DE4DA1"/>
    <w:rsid w:val="00DE5A1E"/>
    <w:rsid w:val="00DE6A69"/>
    <w:rsid w:val="00DE7A65"/>
    <w:rsid w:val="00DF0688"/>
    <w:rsid w:val="00DF0C17"/>
    <w:rsid w:val="00DF0D46"/>
    <w:rsid w:val="00DF0F9D"/>
    <w:rsid w:val="00DF13FB"/>
    <w:rsid w:val="00DF2CDB"/>
    <w:rsid w:val="00DF3023"/>
    <w:rsid w:val="00DF3435"/>
    <w:rsid w:val="00DF3440"/>
    <w:rsid w:val="00DF355C"/>
    <w:rsid w:val="00DF5463"/>
    <w:rsid w:val="00DF6E21"/>
    <w:rsid w:val="00DF6EEF"/>
    <w:rsid w:val="00E00AF8"/>
    <w:rsid w:val="00E022D9"/>
    <w:rsid w:val="00E03312"/>
    <w:rsid w:val="00E03C40"/>
    <w:rsid w:val="00E04DEE"/>
    <w:rsid w:val="00E0504B"/>
    <w:rsid w:val="00E052A1"/>
    <w:rsid w:val="00E07181"/>
    <w:rsid w:val="00E07565"/>
    <w:rsid w:val="00E126BD"/>
    <w:rsid w:val="00E12C08"/>
    <w:rsid w:val="00E13689"/>
    <w:rsid w:val="00E13943"/>
    <w:rsid w:val="00E15B97"/>
    <w:rsid w:val="00E16351"/>
    <w:rsid w:val="00E16D7A"/>
    <w:rsid w:val="00E16E0F"/>
    <w:rsid w:val="00E20A0A"/>
    <w:rsid w:val="00E21DCF"/>
    <w:rsid w:val="00E224C2"/>
    <w:rsid w:val="00E226D7"/>
    <w:rsid w:val="00E22B53"/>
    <w:rsid w:val="00E22C9D"/>
    <w:rsid w:val="00E22E5A"/>
    <w:rsid w:val="00E24404"/>
    <w:rsid w:val="00E249BA"/>
    <w:rsid w:val="00E27FEB"/>
    <w:rsid w:val="00E31A10"/>
    <w:rsid w:val="00E31E8C"/>
    <w:rsid w:val="00E32BD6"/>
    <w:rsid w:val="00E345C1"/>
    <w:rsid w:val="00E34C04"/>
    <w:rsid w:val="00E3509F"/>
    <w:rsid w:val="00E350FD"/>
    <w:rsid w:val="00E35890"/>
    <w:rsid w:val="00E35F2B"/>
    <w:rsid w:val="00E362A6"/>
    <w:rsid w:val="00E3654B"/>
    <w:rsid w:val="00E36AD5"/>
    <w:rsid w:val="00E410F9"/>
    <w:rsid w:val="00E4110E"/>
    <w:rsid w:val="00E41797"/>
    <w:rsid w:val="00E43CC7"/>
    <w:rsid w:val="00E443A8"/>
    <w:rsid w:val="00E4465B"/>
    <w:rsid w:val="00E44818"/>
    <w:rsid w:val="00E4487D"/>
    <w:rsid w:val="00E45FEE"/>
    <w:rsid w:val="00E46117"/>
    <w:rsid w:val="00E46D24"/>
    <w:rsid w:val="00E477DE"/>
    <w:rsid w:val="00E500B3"/>
    <w:rsid w:val="00E50232"/>
    <w:rsid w:val="00E50348"/>
    <w:rsid w:val="00E51267"/>
    <w:rsid w:val="00E52533"/>
    <w:rsid w:val="00E5281C"/>
    <w:rsid w:val="00E52DF9"/>
    <w:rsid w:val="00E543D3"/>
    <w:rsid w:val="00E55BB2"/>
    <w:rsid w:val="00E56F13"/>
    <w:rsid w:val="00E57A03"/>
    <w:rsid w:val="00E57C49"/>
    <w:rsid w:val="00E619AE"/>
    <w:rsid w:val="00E62AEA"/>
    <w:rsid w:val="00E62EC9"/>
    <w:rsid w:val="00E63752"/>
    <w:rsid w:val="00E66B97"/>
    <w:rsid w:val="00E672B8"/>
    <w:rsid w:val="00E673E6"/>
    <w:rsid w:val="00E67F45"/>
    <w:rsid w:val="00E711DE"/>
    <w:rsid w:val="00E7168E"/>
    <w:rsid w:val="00E72F56"/>
    <w:rsid w:val="00E73BBF"/>
    <w:rsid w:val="00E73F88"/>
    <w:rsid w:val="00E74046"/>
    <w:rsid w:val="00E74A78"/>
    <w:rsid w:val="00E74BE9"/>
    <w:rsid w:val="00E7526D"/>
    <w:rsid w:val="00E75A00"/>
    <w:rsid w:val="00E75BFE"/>
    <w:rsid w:val="00E766C9"/>
    <w:rsid w:val="00E76985"/>
    <w:rsid w:val="00E769E4"/>
    <w:rsid w:val="00E76BBE"/>
    <w:rsid w:val="00E80A22"/>
    <w:rsid w:val="00E81AF1"/>
    <w:rsid w:val="00E8255E"/>
    <w:rsid w:val="00E82CFA"/>
    <w:rsid w:val="00E83826"/>
    <w:rsid w:val="00E84064"/>
    <w:rsid w:val="00E84375"/>
    <w:rsid w:val="00E843E8"/>
    <w:rsid w:val="00E849C7"/>
    <w:rsid w:val="00E858D6"/>
    <w:rsid w:val="00E86218"/>
    <w:rsid w:val="00E90430"/>
    <w:rsid w:val="00E90992"/>
    <w:rsid w:val="00E91F51"/>
    <w:rsid w:val="00E922A6"/>
    <w:rsid w:val="00E93813"/>
    <w:rsid w:val="00E94DC1"/>
    <w:rsid w:val="00E9540C"/>
    <w:rsid w:val="00E95FCC"/>
    <w:rsid w:val="00E96F12"/>
    <w:rsid w:val="00E97667"/>
    <w:rsid w:val="00E976C6"/>
    <w:rsid w:val="00EA122A"/>
    <w:rsid w:val="00EA1230"/>
    <w:rsid w:val="00EA17FA"/>
    <w:rsid w:val="00EA2954"/>
    <w:rsid w:val="00EA3017"/>
    <w:rsid w:val="00EA32F6"/>
    <w:rsid w:val="00EA32FD"/>
    <w:rsid w:val="00EA3567"/>
    <w:rsid w:val="00EA49C8"/>
    <w:rsid w:val="00EA5369"/>
    <w:rsid w:val="00EA5874"/>
    <w:rsid w:val="00EA781C"/>
    <w:rsid w:val="00EB0238"/>
    <w:rsid w:val="00EB0EBD"/>
    <w:rsid w:val="00EB3D56"/>
    <w:rsid w:val="00EB4107"/>
    <w:rsid w:val="00EB4746"/>
    <w:rsid w:val="00EB4CB8"/>
    <w:rsid w:val="00EB51AB"/>
    <w:rsid w:val="00EB56B3"/>
    <w:rsid w:val="00EB5B62"/>
    <w:rsid w:val="00EB7394"/>
    <w:rsid w:val="00EB7852"/>
    <w:rsid w:val="00EB7EF7"/>
    <w:rsid w:val="00EC23BA"/>
    <w:rsid w:val="00EC301D"/>
    <w:rsid w:val="00EC31D2"/>
    <w:rsid w:val="00EC3C2B"/>
    <w:rsid w:val="00EC4591"/>
    <w:rsid w:val="00EC4D28"/>
    <w:rsid w:val="00EC5046"/>
    <w:rsid w:val="00EC5D16"/>
    <w:rsid w:val="00EC5E39"/>
    <w:rsid w:val="00EC625C"/>
    <w:rsid w:val="00EC757A"/>
    <w:rsid w:val="00ED01FD"/>
    <w:rsid w:val="00ED2DC7"/>
    <w:rsid w:val="00ED34F4"/>
    <w:rsid w:val="00ED3580"/>
    <w:rsid w:val="00ED36CA"/>
    <w:rsid w:val="00ED3FCC"/>
    <w:rsid w:val="00ED56C7"/>
    <w:rsid w:val="00ED6023"/>
    <w:rsid w:val="00ED60A6"/>
    <w:rsid w:val="00ED619E"/>
    <w:rsid w:val="00ED6720"/>
    <w:rsid w:val="00ED7485"/>
    <w:rsid w:val="00EE18D5"/>
    <w:rsid w:val="00EE1C79"/>
    <w:rsid w:val="00EE2580"/>
    <w:rsid w:val="00EE2D5C"/>
    <w:rsid w:val="00EE3C4E"/>
    <w:rsid w:val="00EE3D11"/>
    <w:rsid w:val="00EE48AE"/>
    <w:rsid w:val="00EE4B5E"/>
    <w:rsid w:val="00EE55F7"/>
    <w:rsid w:val="00EE5A7E"/>
    <w:rsid w:val="00EE68B1"/>
    <w:rsid w:val="00EF0599"/>
    <w:rsid w:val="00EF07EB"/>
    <w:rsid w:val="00EF3179"/>
    <w:rsid w:val="00EF40DC"/>
    <w:rsid w:val="00EF6CA2"/>
    <w:rsid w:val="00EF6DF0"/>
    <w:rsid w:val="00EF7689"/>
    <w:rsid w:val="00EF785E"/>
    <w:rsid w:val="00F016A9"/>
    <w:rsid w:val="00F01A69"/>
    <w:rsid w:val="00F01C8F"/>
    <w:rsid w:val="00F01EC9"/>
    <w:rsid w:val="00F022A5"/>
    <w:rsid w:val="00F035D1"/>
    <w:rsid w:val="00F03CCD"/>
    <w:rsid w:val="00F04217"/>
    <w:rsid w:val="00F043A5"/>
    <w:rsid w:val="00F05348"/>
    <w:rsid w:val="00F05618"/>
    <w:rsid w:val="00F05ABE"/>
    <w:rsid w:val="00F06199"/>
    <w:rsid w:val="00F07AF5"/>
    <w:rsid w:val="00F07BE0"/>
    <w:rsid w:val="00F11EEF"/>
    <w:rsid w:val="00F124E9"/>
    <w:rsid w:val="00F13F31"/>
    <w:rsid w:val="00F14379"/>
    <w:rsid w:val="00F15DC3"/>
    <w:rsid w:val="00F15F80"/>
    <w:rsid w:val="00F1605C"/>
    <w:rsid w:val="00F16279"/>
    <w:rsid w:val="00F16814"/>
    <w:rsid w:val="00F17401"/>
    <w:rsid w:val="00F17993"/>
    <w:rsid w:val="00F24134"/>
    <w:rsid w:val="00F24DBF"/>
    <w:rsid w:val="00F25BB7"/>
    <w:rsid w:val="00F267FF"/>
    <w:rsid w:val="00F27432"/>
    <w:rsid w:val="00F277E4"/>
    <w:rsid w:val="00F30253"/>
    <w:rsid w:val="00F30727"/>
    <w:rsid w:val="00F30AAE"/>
    <w:rsid w:val="00F30E90"/>
    <w:rsid w:val="00F31005"/>
    <w:rsid w:val="00F317C6"/>
    <w:rsid w:val="00F31A12"/>
    <w:rsid w:val="00F31FCC"/>
    <w:rsid w:val="00F32FF0"/>
    <w:rsid w:val="00F339D6"/>
    <w:rsid w:val="00F360E4"/>
    <w:rsid w:val="00F3795D"/>
    <w:rsid w:val="00F41411"/>
    <w:rsid w:val="00F430DA"/>
    <w:rsid w:val="00F43732"/>
    <w:rsid w:val="00F43B52"/>
    <w:rsid w:val="00F444BC"/>
    <w:rsid w:val="00F450EE"/>
    <w:rsid w:val="00F451D5"/>
    <w:rsid w:val="00F4560A"/>
    <w:rsid w:val="00F45A81"/>
    <w:rsid w:val="00F47FBF"/>
    <w:rsid w:val="00F50A0A"/>
    <w:rsid w:val="00F50C46"/>
    <w:rsid w:val="00F50CE7"/>
    <w:rsid w:val="00F510B2"/>
    <w:rsid w:val="00F5275D"/>
    <w:rsid w:val="00F52896"/>
    <w:rsid w:val="00F53C8F"/>
    <w:rsid w:val="00F53F5D"/>
    <w:rsid w:val="00F54A85"/>
    <w:rsid w:val="00F56BC3"/>
    <w:rsid w:val="00F61F0F"/>
    <w:rsid w:val="00F62732"/>
    <w:rsid w:val="00F62CF4"/>
    <w:rsid w:val="00F63C62"/>
    <w:rsid w:val="00F63DE4"/>
    <w:rsid w:val="00F65ACF"/>
    <w:rsid w:val="00F664F4"/>
    <w:rsid w:val="00F66580"/>
    <w:rsid w:val="00F67BB4"/>
    <w:rsid w:val="00F70024"/>
    <w:rsid w:val="00F71AD0"/>
    <w:rsid w:val="00F72278"/>
    <w:rsid w:val="00F7242D"/>
    <w:rsid w:val="00F72796"/>
    <w:rsid w:val="00F72819"/>
    <w:rsid w:val="00F72A6C"/>
    <w:rsid w:val="00F72AEE"/>
    <w:rsid w:val="00F7314D"/>
    <w:rsid w:val="00F7377A"/>
    <w:rsid w:val="00F742BE"/>
    <w:rsid w:val="00F74C9B"/>
    <w:rsid w:val="00F74DB5"/>
    <w:rsid w:val="00F75A94"/>
    <w:rsid w:val="00F75E98"/>
    <w:rsid w:val="00F76BF3"/>
    <w:rsid w:val="00F80EA3"/>
    <w:rsid w:val="00F82BE3"/>
    <w:rsid w:val="00F82D75"/>
    <w:rsid w:val="00F842AD"/>
    <w:rsid w:val="00F84DA6"/>
    <w:rsid w:val="00F8550E"/>
    <w:rsid w:val="00F85608"/>
    <w:rsid w:val="00F86B57"/>
    <w:rsid w:val="00F9012A"/>
    <w:rsid w:val="00F91379"/>
    <w:rsid w:val="00F91ACB"/>
    <w:rsid w:val="00F94974"/>
    <w:rsid w:val="00F94A34"/>
    <w:rsid w:val="00F94D9B"/>
    <w:rsid w:val="00F950B4"/>
    <w:rsid w:val="00F95301"/>
    <w:rsid w:val="00F97203"/>
    <w:rsid w:val="00F97F8F"/>
    <w:rsid w:val="00FA1E42"/>
    <w:rsid w:val="00FA27A0"/>
    <w:rsid w:val="00FA2ECC"/>
    <w:rsid w:val="00FA32B4"/>
    <w:rsid w:val="00FA32DD"/>
    <w:rsid w:val="00FA40FD"/>
    <w:rsid w:val="00FA46DD"/>
    <w:rsid w:val="00FA60F8"/>
    <w:rsid w:val="00FA6513"/>
    <w:rsid w:val="00FA6D71"/>
    <w:rsid w:val="00FA74C4"/>
    <w:rsid w:val="00FA7A55"/>
    <w:rsid w:val="00FA7D42"/>
    <w:rsid w:val="00FA7EC0"/>
    <w:rsid w:val="00FA7F44"/>
    <w:rsid w:val="00FB024C"/>
    <w:rsid w:val="00FB0706"/>
    <w:rsid w:val="00FB1376"/>
    <w:rsid w:val="00FB15CC"/>
    <w:rsid w:val="00FB1667"/>
    <w:rsid w:val="00FB1BBA"/>
    <w:rsid w:val="00FB2F83"/>
    <w:rsid w:val="00FB4ADF"/>
    <w:rsid w:val="00FB5305"/>
    <w:rsid w:val="00FB561A"/>
    <w:rsid w:val="00FB74C3"/>
    <w:rsid w:val="00FB7C07"/>
    <w:rsid w:val="00FB7EA4"/>
    <w:rsid w:val="00FB7FB2"/>
    <w:rsid w:val="00FC012B"/>
    <w:rsid w:val="00FC0385"/>
    <w:rsid w:val="00FC1356"/>
    <w:rsid w:val="00FC1F3F"/>
    <w:rsid w:val="00FC31BC"/>
    <w:rsid w:val="00FC3A06"/>
    <w:rsid w:val="00FC3C00"/>
    <w:rsid w:val="00FC3D0A"/>
    <w:rsid w:val="00FC3D0E"/>
    <w:rsid w:val="00FC4E19"/>
    <w:rsid w:val="00FC4E98"/>
    <w:rsid w:val="00FC51BA"/>
    <w:rsid w:val="00FC6256"/>
    <w:rsid w:val="00FC6273"/>
    <w:rsid w:val="00FC75D1"/>
    <w:rsid w:val="00FC7D52"/>
    <w:rsid w:val="00FD0061"/>
    <w:rsid w:val="00FD077E"/>
    <w:rsid w:val="00FD111A"/>
    <w:rsid w:val="00FD32D8"/>
    <w:rsid w:val="00FD433B"/>
    <w:rsid w:val="00FD6DBD"/>
    <w:rsid w:val="00FE097B"/>
    <w:rsid w:val="00FE1989"/>
    <w:rsid w:val="00FE23B9"/>
    <w:rsid w:val="00FE4E5C"/>
    <w:rsid w:val="00FE5EAF"/>
    <w:rsid w:val="00FE68C5"/>
    <w:rsid w:val="00FE77AB"/>
    <w:rsid w:val="00FF1581"/>
    <w:rsid w:val="00FF321B"/>
    <w:rsid w:val="00FF4C00"/>
    <w:rsid w:val="00FF59AC"/>
    <w:rsid w:val="00FF62D9"/>
    <w:rsid w:val="00FF62DE"/>
    <w:rsid w:val="00FF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6F77BD"/>
  <w15:docId w15:val="{8C8D9B9C-AB12-4E22-95C8-EB3440D92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line="260" w:lineRule="atLeast"/>
      <w:jc w:val="both"/>
    </w:pPr>
    <w:rPr>
      <w:rFonts w:ascii="Tahoma" w:hAnsi="Tahoma" w:cs="Tahoma"/>
      <w:lang w:eastAsia="ar-SA"/>
    </w:rPr>
  </w:style>
  <w:style w:type="paragraph" w:styleId="Ttulo1">
    <w:name w:val="heading 1"/>
    <w:basedOn w:val="Normal"/>
    <w:qFormat/>
    <w:pPr>
      <w:keepNext/>
      <w:spacing w:before="240" w:after="60"/>
      <w:outlineLvl w:val="0"/>
    </w:pPr>
    <w:rPr>
      <w:rFonts w:ascii="Arial" w:hAnsi="Arial" w:cs="Arial"/>
      <w:kern w:val="32"/>
      <w:sz w:val="32"/>
      <w:szCs w:val="32"/>
    </w:rPr>
  </w:style>
  <w:style w:type="paragraph" w:styleId="Ttulo2">
    <w:name w:val="heading 2"/>
    <w:basedOn w:val="TituloNivel2"/>
    <w:link w:val="Ttulo2Car"/>
    <w:qFormat/>
    <w:pPr>
      <w:spacing w:before="240" w:after="60"/>
      <w:outlineLvl w:val="1"/>
    </w:pPr>
    <w:rPr>
      <w:color w:val="365F91"/>
      <w:szCs w:val="28"/>
    </w:rPr>
  </w:style>
  <w:style w:type="paragraph" w:styleId="Ttulo3">
    <w:name w:val="heading 3"/>
    <w:basedOn w:val="TituloNivel3"/>
    <w:qFormat/>
    <w:pPr>
      <w:outlineLvl w:val="2"/>
    </w:pPr>
    <w:rPr>
      <w:lang w:val="es-AR"/>
    </w:rPr>
  </w:style>
  <w:style w:type="paragraph" w:styleId="Ttulo4">
    <w:name w:val="heading 4"/>
    <w:basedOn w:val="Normal"/>
    <w:qFormat/>
    <w:pPr>
      <w:keepNext/>
      <w:ind w:left="864" w:hanging="864"/>
      <w:outlineLvl w:val="3"/>
    </w:pPr>
    <w:rPr>
      <w:rFonts w:ascii="Verdana" w:hAnsi="Verdana"/>
      <w:sz w:val="22"/>
      <w:lang w:val="es-ES_tradnl"/>
    </w:rPr>
  </w:style>
  <w:style w:type="paragraph" w:styleId="Ttulo5">
    <w:name w:val="heading 5"/>
    <w:basedOn w:val="Normal"/>
    <w:qFormat/>
    <w:pPr>
      <w:spacing w:before="240" w:after="60"/>
      <w:outlineLvl w:val="4"/>
    </w:pPr>
    <w:rPr>
      <w:b/>
      <w:i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pPr>
      <w:spacing w:before="0" w:line="240" w:lineRule="auto"/>
    </w:pPr>
    <w:rPr>
      <w:sz w:val="16"/>
      <w:szCs w:val="16"/>
    </w:rPr>
  </w:style>
  <w:style w:type="character" w:customStyle="1" w:styleId="TextodegloboCar">
    <w:name w:val="Texto de globo Car"/>
    <w:link w:val="Textodeglobo"/>
    <w:rPr>
      <w:rFonts w:ascii="Tahoma" w:hAnsi="Tahoma" w:cs="Tahoma"/>
      <w:sz w:val="16"/>
      <w:szCs w:val="16"/>
      <w:lang w:eastAsia="ar-SA"/>
    </w:rPr>
  </w:style>
  <w:style w:type="paragraph" w:styleId="TDC1">
    <w:name w:val="toc 1"/>
    <w:basedOn w:val="Normal"/>
    <w:uiPriority w:val="39"/>
    <w:pPr>
      <w:tabs>
        <w:tab w:val="left" w:pos="567"/>
        <w:tab w:val="right" w:leader="dot" w:pos="8505"/>
      </w:tabs>
      <w:spacing w:after="100"/>
    </w:pPr>
  </w:style>
  <w:style w:type="paragraph" w:styleId="Encabezado">
    <w:name w:val="header"/>
    <w:basedOn w:val="Normal"/>
    <w:link w:val="EncabezadoCar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link w:val="Encabezado"/>
    <w:rPr>
      <w:rFonts w:ascii="Tahoma" w:hAnsi="Tahoma" w:cs="Tahoma"/>
      <w:lang w:eastAsia="ar-SA"/>
    </w:rPr>
  </w:style>
  <w:style w:type="paragraph" w:styleId="Piedepgina">
    <w:name w:val="footer"/>
    <w:basedOn w:val="Normal"/>
    <w:link w:val="PiedepginaCar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link w:val="Piedepgina"/>
    <w:rPr>
      <w:rFonts w:ascii="Tahoma" w:hAnsi="Tahoma" w:cs="Tahoma"/>
      <w:lang w:eastAsia="ar-SA"/>
    </w:rPr>
  </w:style>
  <w:style w:type="paragraph" w:styleId="Mapadeldocumento">
    <w:name w:val="Document Map"/>
    <w:basedOn w:val="Normal"/>
    <w:pPr>
      <w:shd w:val="clear" w:color="auto" w:fill="000080"/>
    </w:pPr>
  </w:style>
  <w:style w:type="paragraph" w:styleId="TDC2">
    <w:name w:val="toc 2"/>
    <w:basedOn w:val="Normal"/>
    <w:uiPriority w:val="39"/>
    <w:pPr>
      <w:tabs>
        <w:tab w:val="right" w:leader="dot" w:pos="8505"/>
      </w:tabs>
      <w:ind w:left="454"/>
    </w:pPr>
    <w:rPr>
      <w:sz w:val="18"/>
    </w:rPr>
  </w:style>
  <w:style w:type="paragraph" w:styleId="TDC3">
    <w:name w:val="toc 3"/>
    <w:basedOn w:val="Normal"/>
    <w:uiPriority w:val="39"/>
    <w:pPr>
      <w:tabs>
        <w:tab w:val="right" w:leader="dot" w:pos="8505"/>
      </w:tabs>
      <w:ind w:left="907"/>
    </w:pPr>
    <w:rPr>
      <w:sz w:val="16"/>
    </w:rPr>
  </w:style>
  <w:style w:type="paragraph" w:customStyle="1" w:styleId="TituloNivel3">
    <w:name w:val="Titulo Nivel 3"/>
    <w:basedOn w:val="Normal"/>
    <w:pPr>
      <w:keepNext/>
      <w:spacing w:after="120"/>
    </w:pPr>
    <w:rPr>
      <w:color w:val="013D79"/>
      <w:sz w:val="24"/>
      <w:lang w:val="en-GB" w:eastAsia="en-US"/>
    </w:rPr>
  </w:style>
  <w:style w:type="paragraph" w:customStyle="1" w:styleId="TituloNivel2">
    <w:name w:val="Titulo Nivel 2"/>
    <w:basedOn w:val="Normal"/>
    <w:pPr>
      <w:keepNext/>
      <w:spacing w:after="120" w:line="240" w:lineRule="auto"/>
      <w:jc w:val="left"/>
    </w:pPr>
    <w:rPr>
      <w:color w:val="013D79"/>
      <w:sz w:val="28"/>
      <w:lang w:eastAsia="en-US"/>
    </w:rPr>
  </w:style>
  <w:style w:type="paragraph" w:customStyle="1" w:styleId="Caratula">
    <w:name w:val="Caratula"/>
    <w:basedOn w:val="Normal"/>
    <w:pPr>
      <w:keepNext/>
      <w:tabs>
        <w:tab w:val="num" w:pos="360"/>
      </w:tabs>
      <w:spacing w:before="240" w:after="240"/>
      <w:jc w:val="center"/>
      <w:outlineLvl w:val="5"/>
    </w:pPr>
    <w:rPr>
      <w:color w:val="013D79"/>
      <w:sz w:val="56"/>
      <w:szCs w:val="69"/>
      <w:lang w:eastAsia="es-ES"/>
    </w:rPr>
  </w:style>
  <w:style w:type="table" w:styleId="Tablaconcuadrcula">
    <w:name w:val="Table Grid"/>
    <w:basedOn w:val="Tabla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Nivel1">
    <w:name w:val="Titulo Nivel 1"/>
    <w:basedOn w:val="Ttulo1"/>
    <w:qFormat/>
    <w:pPr>
      <w:keepLines/>
      <w:pageBreakBefore/>
      <w:numPr>
        <w:numId w:val="2"/>
      </w:numPr>
      <w:pBdr>
        <w:bottom w:val="single" w:sz="8" w:space="1" w:color="013D79"/>
      </w:pBdr>
      <w:spacing w:before="120" w:after="240"/>
    </w:pPr>
    <w:rPr>
      <w:rFonts w:ascii="Tahoma" w:hAnsi="Tahoma"/>
      <w:color w:val="013D79"/>
      <w:kern w:val="28"/>
      <w:lang w:eastAsia="en-US"/>
    </w:rPr>
  </w:style>
  <w:style w:type="paragraph" w:customStyle="1" w:styleId="NormalCarta">
    <w:name w:val="Normal Carta"/>
    <w:qFormat/>
    <w:pPr>
      <w:spacing w:before="120" w:line="260" w:lineRule="atLeast"/>
      <w:ind w:firstLine="851"/>
      <w:jc w:val="both"/>
    </w:pPr>
    <w:rPr>
      <w:rFonts w:ascii="Tahoma" w:hAnsi="Tahoma" w:cs="Tahoma"/>
      <w:lang w:eastAsia="ar-SA"/>
    </w:rPr>
  </w:style>
  <w:style w:type="paragraph" w:customStyle="1" w:styleId="NormalCuadrodetexto">
    <w:name w:val="Normal Cuadro de texto"/>
    <w:qFormat/>
    <w:pPr>
      <w:spacing w:after="120"/>
    </w:pPr>
    <w:rPr>
      <w:rFonts w:ascii="Helvetica-CondensedLight" w:hAnsi="Helvetica-CondensedLight" w:cs="Tahoma"/>
      <w:lang w:val="es-ES" w:eastAsia="ar-SA"/>
    </w:rPr>
  </w:style>
  <w:style w:type="paragraph" w:customStyle="1" w:styleId="NormalPiedePagina">
    <w:name w:val="Normal Pie de Pagina"/>
    <w:qFormat/>
    <w:pPr>
      <w:pBdr>
        <w:top w:val="single" w:sz="8" w:space="1" w:color="808080"/>
      </w:pBdr>
      <w:tabs>
        <w:tab w:val="right" w:pos="8789"/>
      </w:tabs>
      <w:spacing w:before="120"/>
    </w:pPr>
    <w:rPr>
      <w:rFonts w:ascii="Arial Narrow" w:hAnsi="Arial Narrow" w:cs="Tahoma"/>
      <w:color w:val="808080"/>
      <w:sz w:val="16"/>
      <w:lang w:val="es-ES" w:eastAsia="ar-SA"/>
    </w:rPr>
  </w:style>
  <w:style w:type="paragraph" w:customStyle="1" w:styleId="NormalVieta">
    <w:name w:val="Normal Viñeta"/>
    <w:basedOn w:val="Normal"/>
    <w:qFormat/>
    <w:pPr>
      <w:numPr>
        <w:numId w:val="1"/>
      </w:numPr>
    </w:pPr>
    <w:rPr>
      <w:lang w:eastAsia="en-US"/>
    </w:rPr>
  </w:style>
  <w:style w:type="paragraph" w:customStyle="1" w:styleId="Normal1">
    <w:name w:val="Normal 1"/>
    <w:basedOn w:val="Normal"/>
    <w:link w:val="Normal1Car"/>
    <w:pPr>
      <w:spacing w:before="0" w:after="240" w:line="240" w:lineRule="auto"/>
      <w:ind w:left="284"/>
      <w:jc w:val="left"/>
    </w:pPr>
    <w:rPr>
      <w:rFonts w:ascii="Arial" w:hAnsi="Arial" w:cs="Times New Roman"/>
      <w:lang w:val="es-ES_tradnl" w:eastAsia="es-ES"/>
    </w:rPr>
  </w:style>
  <w:style w:type="character" w:customStyle="1" w:styleId="Normal1Car">
    <w:name w:val="Normal 1 Car"/>
    <w:link w:val="Normal1"/>
    <w:rPr>
      <w:rFonts w:ascii="Arial" w:hAnsi="Arial"/>
      <w:lang w:val="es-ES_tradnl" w:eastAsia="es-ES"/>
    </w:rPr>
  </w:style>
  <w:style w:type="paragraph" w:customStyle="1" w:styleId="MNormal">
    <w:name w:val="MNormal"/>
    <w:basedOn w:val="Normal"/>
    <w:link w:val="MNormalCar"/>
    <w:pPr>
      <w:spacing w:before="0" w:after="60" w:line="240" w:lineRule="auto"/>
      <w:jc w:val="left"/>
    </w:pPr>
    <w:rPr>
      <w:rFonts w:ascii="Verdana" w:hAnsi="Verdana" w:cs="Arial"/>
      <w:szCs w:val="24"/>
      <w:lang w:val="es-ES_tradnl"/>
    </w:rPr>
  </w:style>
  <w:style w:type="character" w:customStyle="1" w:styleId="MNormalCar">
    <w:name w:val="MNormal Car"/>
    <w:link w:val="MNormal"/>
    <w:rPr>
      <w:rFonts w:ascii="Verdana" w:hAnsi="Verdana" w:cs="Arial"/>
      <w:szCs w:val="24"/>
      <w:lang w:val="es-ES_tradnl" w:eastAsia="ar-SA"/>
    </w:rPr>
  </w:style>
  <w:style w:type="paragraph" w:customStyle="1" w:styleId="SubTituloNivel1">
    <w:name w:val="SubTitulo Nivel 1"/>
    <w:basedOn w:val="Normal"/>
    <w:pPr>
      <w:keepNext/>
      <w:tabs>
        <w:tab w:val="num" w:pos="360"/>
      </w:tabs>
    </w:pPr>
    <w:rPr>
      <w:u w:val="single"/>
      <w:lang w:val="es-ES"/>
    </w:rPr>
  </w:style>
  <w:style w:type="paragraph" w:customStyle="1" w:styleId="MTemaNormal">
    <w:name w:val="MTemaNormal"/>
    <w:basedOn w:val="MNormal"/>
    <w:pPr>
      <w:ind w:left="567"/>
      <w:outlineLvl w:val="3"/>
    </w:pPr>
    <w:rPr>
      <w:lang w:val="es-AR" w:eastAsia="es-ES"/>
    </w:rPr>
  </w:style>
  <w:style w:type="paragraph" w:customStyle="1" w:styleId="EstiloCenturyGothicIzquierda028Antes6pto">
    <w:name w:val="Estilo Century Gothic Izquierda:  028&quot; Antes:  6 pto"/>
    <w:basedOn w:val="Normal"/>
    <w:pPr>
      <w:spacing w:line="240" w:lineRule="auto"/>
      <w:ind w:left="397"/>
      <w:jc w:val="left"/>
    </w:pPr>
    <w:rPr>
      <w:rFonts w:ascii="Century Gothic" w:hAnsi="Century Gothic" w:cs="Times New Roman"/>
      <w:lang w:val="es-ES" w:eastAsia="es-ES"/>
    </w:rPr>
  </w:style>
  <w:style w:type="paragraph" w:customStyle="1" w:styleId="EstiloTituloNivel1Antes02lneaDespus02lnea1">
    <w:name w:val="Estilo Titulo Nivel 1 + Antes:  02 línea Después:  02 línea1"/>
    <w:basedOn w:val="TituloNivel1"/>
    <w:pPr>
      <w:numPr>
        <w:numId w:val="0"/>
      </w:numPr>
      <w:pBdr>
        <w:bottom w:val="single" w:sz="4" w:space="1" w:color="auto"/>
      </w:pBdr>
      <w:spacing w:before="48" w:after="48"/>
    </w:pPr>
    <w:rPr>
      <w:color w:val="auto"/>
      <w:lang w:val="en-GB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WW-BodyText2">
    <w:name w:val="WW-Body Text 2"/>
    <w:basedOn w:val="Normal"/>
    <w:pPr>
      <w:spacing w:before="0" w:line="240" w:lineRule="auto"/>
      <w:ind w:left="708"/>
    </w:pPr>
    <w:rPr>
      <w:rFonts w:ascii="Arial" w:hAnsi="Arial" w:cs="Times New Roman"/>
      <w:lang w:val="es-ES_tradnl"/>
    </w:rPr>
  </w:style>
  <w:style w:type="paragraph" w:customStyle="1" w:styleId="Textoindependiente31">
    <w:name w:val="Texto independiente 31"/>
    <w:basedOn w:val="Normal"/>
    <w:pPr>
      <w:spacing w:before="0" w:line="240" w:lineRule="auto"/>
    </w:pPr>
    <w:rPr>
      <w:rFonts w:ascii="Arial" w:hAnsi="Arial" w:cs="Times New Roman"/>
      <w:lang w:val="es-ES"/>
    </w:rPr>
  </w:style>
  <w:style w:type="paragraph" w:styleId="Textosinformato">
    <w:name w:val="Plain Text"/>
    <w:basedOn w:val="Normal"/>
    <w:link w:val="TextosinformatoCar"/>
    <w:uiPriority w:val="99"/>
    <w:pPr>
      <w:spacing w:before="0" w:line="240" w:lineRule="auto"/>
      <w:jc w:val="left"/>
    </w:pPr>
    <w:rPr>
      <w:rFonts w:ascii="Arial" w:eastAsia="Calibri" w:hAnsi="Arial" w:cs="Arial"/>
      <w:i/>
      <w:color w:val="000000"/>
      <w:lang w:eastAsia="en-US"/>
    </w:rPr>
  </w:style>
  <w:style w:type="character" w:customStyle="1" w:styleId="TextosinformatoCar">
    <w:name w:val="Texto sin formato Car"/>
    <w:link w:val="Textosinformato"/>
    <w:uiPriority w:val="99"/>
    <w:rPr>
      <w:rFonts w:ascii="Arial" w:eastAsia="Calibri" w:hAnsi="Arial" w:cs="Arial"/>
      <w:i/>
      <w:color w:val="000000"/>
      <w:lang w:eastAsia="en-US"/>
    </w:rPr>
  </w:style>
  <w:style w:type="character" w:styleId="Textoennegrita">
    <w:name w:val="Strong"/>
    <w:uiPriority w:val="22"/>
    <w:qFormat/>
    <w:rPr>
      <w:rFonts w:ascii="Tahoma" w:hAnsi="Tahoma"/>
      <w:b/>
      <w:sz w:val="17"/>
    </w:rPr>
  </w:style>
  <w:style w:type="character" w:styleId="nfasis">
    <w:name w:val="Emphasis"/>
    <w:qFormat/>
    <w:rPr>
      <w:b/>
      <w:i w:val="0"/>
    </w:rPr>
  </w:style>
  <w:style w:type="paragraph" w:customStyle="1" w:styleId="txtnormalgris">
    <w:name w:val="txt_normalgris"/>
    <w:basedOn w:val="Normal"/>
    <w:pPr>
      <w:spacing w:before="100" w:beforeAutospacing="1" w:after="100" w:afterAutospacing="1" w:line="240" w:lineRule="auto"/>
      <w:jc w:val="left"/>
    </w:pPr>
    <w:rPr>
      <w:color w:val="6E7171"/>
      <w:sz w:val="14"/>
      <w:szCs w:val="14"/>
      <w:lang w:val="es-ES" w:eastAsia="es-ES"/>
    </w:rPr>
  </w:style>
  <w:style w:type="character" w:customStyle="1" w:styleId="txtnormalgris1">
    <w:name w:val="txt_normalgris1"/>
    <w:rPr>
      <w:rFonts w:ascii="Tahoma" w:hAnsi="Tahoma" w:cs="Tahoma" w:hint="default"/>
      <w:b w:val="0"/>
      <w:color w:val="6E7171"/>
      <w:sz w:val="14"/>
      <w:szCs w:val="14"/>
    </w:rPr>
  </w:style>
  <w:style w:type="paragraph" w:customStyle="1" w:styleId="NormalVerdana">
    <w:name w:val="Normal + Verdana"/>
    <w:basedOn w:val="Normal"/>
    <w:pPr>
      <w:spacing w:before="60" w:line="280" w:lineRule="atLeast"/>
      <w:ind w:left="284"/>
    </w:pPr>
    <w:rPr>
      <w:rFonts w:ascii="Verdana" w:hAnsi="Verdana" w:cs="Arial"/>
      <w:lang w:eastAsia="es-ES"/>
    </w:rPr>
  </w:style>
  <w:style w:type="paragraph" w:styleId="Prrafodelista">
    <w:name w:val="List Paragraph"/>
    <w:basedOn w:val="Normal"/>
    <w:uiPriority w:val="34"/>
    <w:qFormat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Times New Roman"/>
      <w:sz w:val="22"/>
      <w:szCs w:val="22"/>
      <w:lang w:val="es-ES" w:eastAsia="en-US"/>
    </w:rPr>
  </w:style>
  <w:style w:type="paragraph" w:customStyle="1" w:styleId="Default">
    <w:name w:val="Default"/>
    <w:rPr>
      <w:rFonts w:ascii="Tahoma" w:eastAsia="Calibri" w:hAnsi="Tahoma" w:cs="Tahoma"/>
      <w:color w:val="000000"/>
      <w:sz w:val="24"/>
      <w:szCs w:val="24"/>
      <w:lang w:val="es-ES" w:eastAsia="en-US"/>
    </w:rPr>
  </w:style>
  <w:style w:type="character" w:customStyle="1" w:styleId="textosnegros1">
    <w:name w:val="textosnegros1"/>
    <w:rPr>
      <w:rFonts w:ascii="Tahoma" w:hAnsi="Tahoma" w:cs="Tahoma" w:hint="default"/>
      <w:strike w:val="0"/>
      <w:dstrike w:val="0"/>
      <w:color w:val="000000"/>
      <w:sz w:val="17"/>
      <w:szCs w:val="17"/>
      <w:u w:val="none"/>
    </w:rPr>
  </w:style>
  <w:style w:type="paragraph" w:customStyle="1" w:styleId="Estilo35">
    <w:name w:val="Estilo35"/>
    <w:basedOn w:val="Normal"/>
    <w:pPr>
      <w:tabs>
        <w:tab w:val="num" w:pos="360"/>
      </w:tabs>
      <w:spacing w:after="120" w:line="240" w:lineRule="auto"/>
    </w:pPr>
    <w:rPr>
      <w:rFonts w:ascii="Bookman Old Style" w:hAnsi="Bookman Old Style" w:cs="Times New Roman"/>
      <w:sz w:val="24"/>
      <w:szCs w:val="24"/>
      <w:lang w:val="es-ES" w:eastAsia="en-US"/>
    </w:rPr>
  </w:style>
  <w:style w:type="paragraph" w:styleId="Textoindependiente">
    <w:name w:val="Body Text"/>
    <w:basedOn w:val="Normal"/>
    <w:link w:val="TextoindependienteCar"/>
    <w:pPr>
      <w:spacing w:before="0" w:after="120" w:line="240" w:lineRule="auto"/>
      <w:jc w:val="left"/>
    </w:pPr>
    <w:rPr>
      <w:rFonts w:ascii="Times New Roman" w:hAnsi="Times New Roman" w:cs="Times New Roman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Pr>
      <w:lang w:val="es-ES_tradnl" w:eastAsia="ar-SA"/>
    </w:rPr>
  </w:style>
  <w:style w:type="paragraph" w:customStyle="1" w:styleId="Estilo37">
    <w:name w:val="Estilo37"/>
    <w:basedOn w:val="Normal"/>
    <w:pPr>
      <w:spacing w:after="120" w:line="240" w:lineRule="auto"/>
    </w:pPr>
    <w:rPr>
      <w:rFonts w:ascii="Bookman Old Style" w:hAnsi="Bookman Old Style" w:cs="Times New Roman"/>
      <w:sz w:val="24"/>
      <w:szCs w:val="24"/>
      <w:lang w:val="es-ES" w:eastAsia="en-US"/>
    </w:rPr>
  </w:style>
  <w:style w:type="paragraph" w:customStyle="1" w:styleId="MTema3">
    <w:name w:val="MTema3"/>
    <w:basedOn w:val="Normal"/>
    <w:pPr>
      <w:numPr>
        <w:ilvl w:val="3"/>
        <w:numId w:val="3"/>
      </w:numPr>
      <w:tabs>
        <w:tab w:val="num" w:pos="2098"/>
      </w:tabs>
      <w:spacing w:before="0" w:line="240" w:lineRule="auto"/>
      <w:ind w:left="2098" w:hanging="794"/>
      <w:jc w:val="left"/>
      <w:outlineLvl w:val="2"/>
    </w:pPr>
    <w:rPr>
      <w:rFonts w:cs="Arial"/>
      <w:szCs w:val="24"/>
      <w:lang w:eastAsia="es-ES"/>
    </w:rPr>
  </w:style>
  <w:style w:type="paragraph" w:customStyle="1" w:styleId="MVietas">
    <w:name w:val="MViñetas"/>
    <w:basedOn w:val="MNormal"/>
    <w:pPr>
      <w:tabs>
        <w:tab w:val="num" w:pos="720"/>
      </w:tabs>
      <w:ind w:left="720" w:hanging="360"/>
    </w:pPr>
    <w:rPr>
      <w:lang w:val="es-AR" w:eastAsia="es-ES"/>
    </w:rPr>
  </w:style>
  <w:style w:type="paragraph" w:customStyle="1" w:styleId="EstiloCenturyGothicJustificadoIzquierda039">
    <w:name w:val="Estilo Century Gothic Justificado Izquierda:  039&quot;"/>
    <w:basedOn w:val="Normal"/>
    <w:pPr>
      <w:spacing w:before="0" w:line="240" w:lineRule="auto"/>
      <w:ind w:left="720"/>
    </w:pPr>
    <w:rPr>
      <w:rFonts w:ascii="Century Gothic" w:hAnsi="Century Gothic" w:cs="Times New Roman"/>
      <w:lang w:val="es-ES" w:eastAsia="es-ES"/>
    </w:rPr>
  </w:style>
  <w:style w:type="paragraph" w:customStyle="1" w:styleId="Comentario">
    <w:name w:val="Comentario"/>
    <w:basedOn w:val="Normal"/>
    <w:pPr>
      <w:spacing w:before="0" w:after="60" w:line="240" w:lineRule="auto"/>
    </w:pPr>
    <w:rPr>
      <w:rFonts w:ascii="Arial" w:hAnsi="Arial" w:cs="Times New Roman"/>
      <w:i/>
      <w:vanish/>
      <w:color w:val="0000FF"/>
      <w:lang w:eastAsia="es-ES"/>
    </w:rPr>
  </w:style>
  <w:style w:type="paragraph" w:customStyle="1" w:styleId="Texto2">
    <w:name w:val="Texto 2"/>
    <w:basedOn w:val="Normal"/>
    <w:pPr>
      <w:spacing w:before="60" w:line="360" w:lineRule="auto"/>
      <w:ind w:firstLine="709"/>
    </w:pPr>
    <w:rPr>
      <w:rFonts w:ascii="Arial" w:hAnsi="Arial" w:cs="Times New Roman"/>
      <w:sz w:val="24"/>
      <w:lang w:val="es-ES_tradnl" w:eastAsia="es-ES"/>
    </w:rPr>
  </w:style>
  <w:style w:type="paragraph" w:styleId="Listaconvietas2">
    <w:name w:val="List Bullet 2"/>
    <w:basedOn w:val="Default"/>
    <w:rPr>
      <w:rFonts w:ascii="Arial" w:eastAsia="Times New Roman" w:hAnsi="Arial" w:cs="Times New Roman"/>
      <w:color w:val="auto"/>
      <w:lang w:eastAsia="es-ES"/>
    </w:rPr>
  </w:style>
  <w:style w:type="paragraph" w:styleId="Textoindependiente2">
    <w:name w:val="Body Text 2"/>
    <w:basedOn w:val="Normal"/>
    <w:link w:val="Textoindependiente2Car"/>
    <w:pPr>
      <w:spacing w:before="0" w:line="240" w:lineRule="auto"/>
      <w:jc w:val="left"/>
    </w:pPr>
    <w:rPr>
      <w:rFonts w:ascii="Verdana" w:hAnsi="Verdana" w:cs="Times New Roman"/>
      <w:b/>
      <w:sz w:val="48"/>
      <w:szCs w:val="24"/>
      <w:lang w:val="en-U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Pr>
      <w:rFonts w:ascii="Verdana" w:hAnsi="Verdana"/>
      <w:b/>
      <w:sz w:val="48"/>
      <w:szCs w:val="24"/>
      <w:lang w:val="en-US" w:eastAsia="es-ES"/>
    </w:rPr>
  </w:style>
  <w:style w:type="paragraph" w:customStyle="1" w:styleId="MTtulo2">
    <w:name w:val="MTítulo2"/>
    <w:basedOn w:val="MNormal"/>
    <w:pPr>
      <w:spacing w:before="120" w:after="120"/>
      <w:outlineLvl w:val="1"/>
    </w:pPr>
    <w:rPr>
      <w:sz w:val="32"/>
      <w:lang w:val="es-AR" w:eastAsia="es-ES"/>
    </w:rPr>
  </w:style>
  <w:style w:type="character" w:styleId="Nmerodepgina">
    <w:name w:val="page number"/>
    <w:basedOn w:val="Fuentedeprrafopredeter"/>
  </w:style>
  <w:style w:type="paragraph" w:customStyle="1" w:styleId="0NIVEL4">
    <w:name w:val="0_NIVEL 4"/>
    <w:basedOn w:val="Normal"/>
    <w:pPr>
      <w:tabs>
        <w:tab w:val="left" w:pos="284"/>
        <w:tab w:val="left" w:pos="720"/>
      </w:tabs>
      <w:spacing w:before="240" w:line="240" w:lineRule="auto"/>
      <w:ind w:left="851"/>
    </w:pPr>
    <w:rPr>
      <w:rFonts w:ascii="Times New Roman" w:eastAsia="Lucida Sans Unicode" w:hAnsi="Times New Roman" w:cs="Times New Roman"/>
      <w:sz w:val="24"/>
      <w:szCs w:val="24"/>
    </w:rPr>
  </w:style>
  <w:style w:type="paragraph" w:customStyle="1" w:styleId="IFS01">
    <w:name w:val="IFS 01"/>
    <w:basedOn w:val="Ttulo2"/>
    <w:pPr>
      <w:numPr>
        <w:ilvl w:val="1"/>
        <w:numId w:val="4"/>
      </w:numPr>
      <w:shd w:val="clear" w:color="auto" w:fill="004438"/>
      <w:spacing w:before="120" w:after="120"/>
    </w:pPr>
    <w:rPr>
      <w:rFonts w:ascii="Arial Black" w:hAnsi="Arial Black" w:cs="Times New Roman"/>
      <w:i/>
      <w:caps/>
      <w:color w:val="FFFFFF"/>
      <w:sz w:val="24"/>
      <w:szCs w:val="20"/>
      <w:lang w:val="es-MX"/>
    </w:rPr>
  </w:style>
  <w:style w:type="paragraph" w:customStyle="1" w:styleId="IFS02">
    <w:name w:val="IFS 02"/>
    <w:basedOn w:val="Ttulo3"/>
    <w:pPr>
      <w:numPr>
        <w:ilvl w:val="2"/>
        <w:numId w:val="4"/>
      </w:numPr>
      <w:spacing w:line="240" w:lineRule="auto"/>
    </w:pPr>
    <w:rPr>
      <w:lang w:val="es-ES"/>
    </w:rPr>
  </w:style>
  <w:style w:type="paragraph" w:customStyle="1" w:styleId="IFS03">
    <w:name w:val="IFS 03"/>
    <w:basedOn w:val="Normal"/>
    <w:pPr>
      <w:numPr>
        <w:ilvl w:val="3"/>
        <w:numId w:val="4"/>
      </w:numPr>
      <w:spacing w:before="0" w:line="240" w:lineRule="auto"/>
      <w:outlineLvl w:val="3"/>
    </w:pPr>
    <w:rPr>
      <w:rFonts w:ascii="Arial" w:hAnsi="Arial" w:cs="Arial"/>
      <w:b/>
      <w:sz w:val="22"/>
      <w:szCs w:val="24"/>
      <w:lang w:val="es-ES_tradnl" w:eastAsia="es-ES"/>
    </w:rPr>
  </w:style>
  <w:style w:type="paragraph" w:customStyle="1" w:styleId="IFS04">
    <w:name w:val="IFS 04"/>
    <w:basedOn w:val="Ttulo5"/>
    <w:pPr>
      <w:keepNext/>
      <w:numPr>
        <w:ilvl w:val="4"/>
        <w:numId w:val="4"/>
      </w:numPr>
      <w:spacing w:before="0" w:after="0" w:line="240" w:lineRule="auto"/>
    </w:pPr>
    <w:rPr>
      <w:rFonts w:ascii="Arial" w:hAnsi="Arial" w:cs="Times New Roman"/>
      <w:i w:val="0"/>
      <w:sz w:val="22"/>
      <w:szCs w:val="20"/>
      <w:lang w:val="es-ES" w:eastAsia="en-US"/>
    </w:rPr>
  </w:style>
  <w:style w:type="paragraph" w:customStyle="1" w:styleId="IFS00">
    <w:name w:val="IFS 00"/>
    <w:basedOn w:val="Ttulo1"/>
    <w:pPr>
      <w:numPr>
        <w:numId w:val="4"/>
      </w:numPr>
      <w:pBdr>
        <w:bottom w:val="single" w:sz="4" w:space="1" w:color="auto"/>
      </w:pBdr>
      <w:shd w:val="clear" w:color="auto" w:fill="004438"/>
      <w:spacing w:after="240" w:line="240" w:lineRule="auto"/>
    </w:pPr>
    <w:rPr>
      <w:rFonts w:ascii="Arial Black" w:hAnsi="Arial Black" w:cs="Times New Roman"/>
      <w:caps/>
      <w:color w:val="FFFFFF"/>
      <w:kern w:val="28"/>
      <w:sz w:val="28"/>
      <w:szCs w:val="20"/>
      <w:lang w:val="es-ES" w:eastAsia="en-US"/>
    </w:rPr>
  </w:style>
  <w:style w:type="paragraph" w:customStyle="1" w:styleId="Texto3">
    <w:name w:val="Texto 3"/>
    <w:basedOn w:val="Normal"/>
    <w:pPr>
      <w:spacing w:before="0" w:line="360" w:lineRule="auto"/>
      <w:ind w:left="709" w:firstLine="851"/>
    </w:pPr>
    <w:rPr>
      <w:rFonts w:ascii="Arial" w:hAnsi="Arial" w:cs="Times New Roman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pPr>
      <w:spacing w:before="0" w:after="120" w:line="240" w:lineRule="auto"/>
      <w:ind w:left="283"/>
      <w:jc w:val="left"/>
    </w:pPr>
    <w:rPr>
      <w:rFonts w:ascii="Times New Roman" w:hAnsi="Times New Roman" w:cs="Times New Roman"/>
      <w:lang w:val="es-ES_tradnl"/>
    </w:rPr>
  </w:style>
  <w:style w:type="character" w:customStyle="1" w:styleId="SangradetextonormalCar">
    <w:name w:val="Sangría de texto normal Car"/>
    <w:basedOn w:val="Fuentedeprrafopredeter"/>
    <w:link w:val="Sangradetextonormal"/>
    <w:rPr>
      <w:lang w:val="es-ES_tradnl" w:eastAsia="ar-SA"/>
    </w:rPr>
  </w:style>
  <w:style w:type="paragraph" w:customStyle="1" w:styleId="Texto1">
    <w:name w:val="Texto 1"/>
    <w:basedOn w:val="Normal"/>
    <w:pPr>
      <w:spacing w:before="240" w:line="360" w:lineRule="auto"/>
      <w:ind w:firstLine="284"/>
    </w:pPr>
    <w:rPr>
      <w:rFonts w:ascii="Arial" w:hAnsi="Arial" w:cs="Times New Roman"/>
      <w:sz w:val="26"/>
      <w:lang w:val="es-ES_tradnl" w:eastAsia="es-ES"/>
    </w:rPr>
  </w:style>
  <w:style w:type="paragraph" w:customStyle="1" w:styleId="0NIVEL6">
    <w:name w:val="0_NIVEL 6"/>
    <w:basedOn w:val="Normal"/>
    <w:pPr>
      <w:tabs>
        <w:tab w:val="num" w:pos="0"/>
        <w:tab w:val="left" w:pos="284"/>
        <w:tab w:val="left" w:pos="720"/>
        <w:tab w:val="left" w:pos="2694"/>
        <w:tab w:val="left" w:pos="2977"/>
        <w:tab w:val="left" w:pos="3686"/>
        <w:tab w:val="left" w:pos="6810"/>
        <w:tab w:val="left" w:pos="11190"/>
        <w:tab w:val="left" w:pos="11550"/>
        <w:tab w:val="left" w:pos="15930"/>
        <w:tab w:val="left" w:pos="20310"/>
      </w:tabs>
      <w:spacing w:line="240" w:lineRule="auto"/>
    </w:pPr>
    <w:rPr>
      <w:rFonts w:ascii="Times New Roman" w:eastAsia="Lucida Sans Unicode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  <w:lang w:val="es-ES" w:eastAsia="es-ES"/>
    </w:rPr>
  </w:style>
  <w:style w:type="paragraph" w:customStyle="1" w:styleId="Comment">
    <w:name w:val="Comment"/>
    <w:basedOn w:val="Normal"/>
    <w:pPr>
      <w:spacing w:before="0" w:after="120" w:line="240" w:lineRule="auto"/>
    </w:pPr>
    <w:rPr>
      <w:rFonts w:ascii="Times New Roman" w:hAnsi="Times New Roman" w:cs="Times New Roman"/>
      <w:i/>
      <w:color w:val="000080"/>
      <w:sz w:val="22"/>
      <w:lang w:val="en-US" w:eastAsia="en-US"/>
    </w:rPr>
  </w:style>
  <w:style w:type="paragraph" w:customStyle="1" w:styleId="TableText">
    <w:name w:val="Table Text"/>
    <w:basedOn w:val="Normal"/>
    <w:pPr>
      <w:keepLines/>
      <w:spacing w:before="0" w:after="120" w:line="240" w:lineRule="auto"/>
      <w:jc w:val="left"/>
    </w:pPr>
    <w:rPr>
      <w:rFonts w:cs="Times New Roman"/>
      <w:lang w:eastAsia="en-US"/>
    </w:rPr>
  </w:style>
  <w:style w:type="paragraph" w:customStyle="1" w:styleId="0NIVEL3">
    <w:name w:val="0_NIVEL 3"/>
    <w:basedOn w:val="Normal"/>
    <w:pPr>
      <w:tabs>
        <w:tab w:val="left" w:pos="284"/>
        <w:tab w:val="left" w:pos="720"/>
      </w:tabs>
      <w:spacing w:before="240" w:line="240" w:lineRule="auto"/>
      <w:ind w:left="567"/>
    </w:pPr>
    <w:rPr>
      <w:rFonts w:ascii="Times New Roman" w:eastAsia="Lucida Sans Unicode" w:hAnsi="Times New Roman" w:cs="Times New Roman"/>
      <w:sz w:val="24"/>
      <w:szCs w:val="24"/>
    </w:rPr>
  </w:style>
  <w:style w:type="paragraph" w:styleId="Sangranormal">
    <w:name w:val="Normal Indent"/>
    <w:basedOn w:val="Normal"/>
    <w:pPr>
      <w:spacing w:before="0" w:line="240" w:lineRule="auto"/>
      <w:ind w:left="680"/>
      <w:jc w:val="left"/>
    </w:pPr>
    <w:rPr>
      <w:rFonts w:ascii="Footlight MT Light" w:hAnsi="Footlight MT Light" w:cs="Times New Roman"/>
      <w:sz w:val="24"/>
      <w:lang w:val="es-ES_tradnl" w:eastAsia="es-ES"/>
    </w:rPr>
  </w:style>
  <w:style w:type="paragraph" w:styleId="Encabezadodelista">
    <w:name w:val="toa heading"/>
    <w:basedOn w:val="Normal"/>
    <w:pPr>
      <w:spacing w:line="240" w:lineRule="auto"/>
      <w:jc w:val="left"/>
    </w:pPr>
    <w:rPr>
      <w:rFonts w:ascii="Arial" w:hAnsi="Arial" w:cs="Arial"/>
      <w:b/>
      <w:sz w:val="22"/>
      <w:lang w:val="es-ES" w:eastAsia="es-ES"/>
    </w:rPr>
  </w:style>
  <w:style w:type="paragraph" w:styleId="Listaconnmeros4">
    <w:name w:val="List Number 4"/>
    <w:basedOn w:val="Normal"/>
    <w:pPr>
      <w:numPr>
        <w:numId w:val="5"/>
      </w:numPr>
      <w:spacing w:before="0" w:line="240" w:lineRule="auto"/>
      <w:jc w:val="left"/>
    </w:pPr>
    <w:rPr>
      <w:rFonts w:ascii="Arial" w:hAnsi="Arial" w:cs="Times New Roman"/>
      <w:sz w:val="22"/>
      <w:lang w:val="es-ES" w:eastAsia="es-ES"/>
    </w:rPr>
  </w:style>
  <w:style w:type="paragraph" w:customStyle="1" w:styleId="Capitulo">
    <w:name w:val="Capitulo"/>
    <w:basedOn w:val="Normal"/>
    <w:pPr>
      <w:keepNext/>
      <w:pageBreakBefore/>
      <w:tabs>
        <w:tab w:val="num" w:pos="360"/>
      </w:tabs>
      <w:spacing w:before="240" w:after="120" w:line="360" w:lineRule="auto"/>
      <w:jc w:val="center"/>
      <w:outlineLvl w:val="5"/>
    </w:pPr>
    <w:rPr>
      <w:rFonts w:cs="Times New Roman"/>
      <w:b/>
      <w:color w:val="333399"/>
      <w:sz w:val="72"/>
      <w:szCs w:val="24"/>
      <w:u w:val="single"/>
      <w:lang w:val="es-ES" w:eastAsia="es-ES"/>
    </w:rPr>
  </w:style>
  <w:style w:type="paragraph" w:customStyle="1" w:styleId="MTema1">
    <w:name w:val="MTema1"/>
    <w:basedOn w:val="Normal"/>
    <w:pPr>
      <w:tabs>
        <w:tab w:val="num" w:pos="567"/>
      </w:tabs>
      <w:spacing w:after="120" w:line="240" w:lineRule="auto"/>
      <w:ind w:left="567" w:hanging="567"/>
      <w:jc w:val="left"/>
      <w:outlineLvl w:val="0"/>
    </w:pPr>
    <w:rPr>
      <w:rFonts w:cs="Arial"/>
      <w:sz w:val="22"/>
      <w:szCs w:val="24"/>
      <w:lang w:eastAsia="es-ES"/>
    </w:rPr>
  </w:style>
  <w:style w:type="paragraph" w:customStyle="1" w:styleId="MTema2">
    <w:name w:val="MTema2"/>
    <w:basedOn w:val="Normal"/>
    <w:pPr>
      <w:keepNext/>
      <w:keepLines/>
      <w:tabs>
        <w:tab w:val="left" w:pos="851"/>
        <w:tab w:val="num" w:pos="1134"/>
      </w:tabs>
      <w:spacing w:after="120" w:line="240" w:lineRule="auto"/>
      <w:ind w:left="1134" w:hanging="737"/>
      <w:jc w:val="left"/>
      <w:outlineLvl w:val="1"/>
    </w:pPr>
    <w:rPr>
      <w:szCs w:val="24"/>
      <w:lang w:eastAsia="es-ES"/>
    </w:rPr>
  </w:style>
  <w:style w:type="paragraph" w:styleId="HTMLconformatoprevio">
    <w:name w:val="HTML Preformatted"/>
    <w:basedOn w:val="Normal"/>
    <w:link w:val="HTMLconformatoprevioCar"/>
    <w:pPr>
      <w:spacing w:before="0" w:line="240" w:lineRule="auto"/>
      <w:jc w:val="left"/>
    </w:pPr>
    <w:rPr>
      <w:rFonts w:ascii="Courier New" w:hAnsi="Courier New" w:cs="Courier New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rPr>
      <w:rFonts w:ascii="Courier New" w:hAnsi="Courier New" w:cs="Courier New"/>
      <w:lang w:val="es-ES" w:eastAsia="es-ES"/>
    </w:rPr>
  </w:style>
  <w:style w:type="paragraph" w:styleId="Ttulo">
    <w:name w:val="Title"/>
    <w:basedOn w:val="Normal"/>
    <w:link w:val="TtuloCar"/>
    <w:qFormat/>
    <w:pPr>
      <w:spacing w:before="240" w:after="60" w:line="240" w:lineRule="auto"/>
      <w:jc w:val="center"/>
      <w:outlineLvl w:val="0"/>
    </w:pPr>
    <w:rPr>
      <w:rFonts w:ascii="Arial" w:hAnsi="Arial" w:cs="Arial"/>
      <w:b/>
      <w:kern w:val="28"/>
      <w:sz w:val="32"/>
      <w:szCs w:val="32"/>
      <w:lang w:val="es-ES" w:eastAsia="es-ES"/>
    </w:rPr>
  </w:style>
  <w:style w:type="character" w:customStyle="1" w:styleId="TtuloCar">
    <w:name w:val="Título Car"/>
    <w:basedOn w:val="Fuentedeprrafopredeter"/>
    <w:link w:val="Ttulo"/>
    <w:rPr>
      <w:rFonts w:ascii="Arial" w:hAnsi="Arial" w:cs="Arial"/>
      <w:b/>
      <w:kern w:val="28"/>
      <w:sz w:val="32"/>
      <w:szCs w:val="32"/>
      <w:lang w:val="es-ES" w:eastAsia="es-ES"/>
    </w:rPr>
  </w:style>
  <w:style w:type="character" w:customStyle="1" w:styleId="EstiloTextoennegrita85pto">
    <w:name w:val="Estilo Texto en negrita + 85 pto"/>
    <w:basedOn w:val="Textoennegrita"/>
    <w:rPr>
      <w:rFonts w:ascii="Tahoma" w:hAnsi="Tahoma"/>
      <w:b/>
      <w:i w:val="0"/>
      <w:color w:val="auto"/>
      <w:sz w:val="17"/>
    </w:rPr>
  </w:style>
  <w:style w:type="paragraph" w:styleId="TtuloTDC">
    <w:name w:val="TOC Heading"/>
    <w:basedOn w:val="Ttulo1"/>
    <w:uiPriority w:val="39"/>
    <w:qFormat/>
    <w:pPr>
      <w:keepLines/>
      <w:spacing w:after="0" w:line="259" w:lineRule="auto"/>
      <w:jc w:val="left"/>
      <w:outlineLvl w:val="9"/>
    </w:pPr>
    <w:rPr>
      <w:rFonts w:ascii="Cambria"/>
      <w:color w:val="365F91"/>
      <w:kern w:val="0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795B4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5B4B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5B4B"/>
    <w:rPr>
      <w:rFonts w:ascii="Tahoma" w:hAnsi="Tahoma" w:cs="Tahoma"/>
      <w:lang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5B4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95B4B"/>
    <w:rPr>
      <w:rFonts w:ascii="Tahoma" w:hAnsi="Tahoma" w:cs="Tahoma"/>
      <w:b/>
      <w:bCs/>
      <w:lang w:eastAsia="ar-SA"/>
    </w:rPr>
  </w:style>
  <w:style w:type="character" w:styleId="nfasissutil">
    <w:name w:val="Subtle Emphasis"/>
    <w:basedOn w:val="Fuentedeprrafopredeter"/>
    <w:uiPriority w:val="19"/>
    <w:qFormat/>
    <w:rsid w:val="00BF5B46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E711D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E711D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ar-SA"/>
    </w:rPr>
  </w:style>
  <w:style w:type="character" w:customStyle="1" w:styleId="Ttulo2Car">
    <w:name w:val="Título 2 Car"/>
    <w:basedOn w:val="Fuentedeprrafopredeter"/>
    <w:link w:val="Ttulo2"/>
    <w:rsid w:val="00A700AD"/>
    <w:rPr>
      <w:rFonts w:ascii="Tahoma" w:hAnsi="Tahoma" w:cs="Tahoma"/>
      <w:color w:val="365F91"/>
      <w:sz w:val="28"/>
      <w:szCs w:val="28"/>
      <w:lang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7017D8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l8wme">
    <w:name w:val="tl8wme"/>
    <w:basedOn w:val="Fuentedeprrafopredeter"/>
    <w:rsid w:val="00217EB4"/>
  </w:style>
  <w:style w:type="table" w:customStyle="1" w:styleId="1">
    <w:name w:val="1"/>
    <w:basedOn w:val="Tablanormal"/>
    <w:rsid w:val="001935B3"/>
    <w:rPr>
      <w:rFonts w:eastAsia="MS Mincho"/>
      <w:lang w:val="es"/>
    </w:rPr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968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1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5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9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474147">
                              <w:marLeft w:val="-390"/>
                              <w:marRight w:val="-39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0" w:color="99CC33"/>
                              </w:divBdr>
                              <w:divsChild>
                                <w:div w:id="1921481012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8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9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37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728257">
                              <w:marLeft w:val="-390"/>
                              <w:marRight w:val="-39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0" w:color="99CC33"/>
                              </w:divBdr>
                              <w:divsChild>
                                <w:div w:id="1966111007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8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644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1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66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2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02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14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6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1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37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8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51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6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2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45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77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54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29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906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5255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194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578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4509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6174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7299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791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87358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90495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16172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8757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99919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981516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523692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4488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16352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9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87840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300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0418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04059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8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5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7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242383">
                              <w:marLeft w:val="-390"/>
                              <w:marRight w:val="-39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0" w:color="99CC33"/>
                              </w:divBdr>
                              <w:divsChild>
                                <w:div w:id="2133398497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microsoft.com/office/2011/relationships/people" Target="people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g"/><Relationship Id="rId1" Type="http://schemas.openxmlformats.org/officeDocument/2006/relationships/image" Target="media/image26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oliva\Mis%20documentos\Plantilla%20Presupuesto%20Comercial%20Servici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5C7FB-59B2-46AC-8B2B-C3DC821E5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Presupuesto Comercial Servicios</Template>
  <TotalTime>32029</TotalTime>
  <Pages>10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Silvestre</dc:creator>
  <cp:keywords/>
  <dc:description/>
  <cp:lastModifiedBy>Softing</cp:lastModifiedBy>
  <cp:revision>167</cp:revision>
  <cp:lastPrinted>2022-03-17T13:38:00Z</cp:lastPrinted>
  <dcterms:created xsi:type="dcterms:W3CDTF">2016-05-05T16:18:00Z</dcterms:created>
  <dcterms:modified xsi:type="dcterms:W3CDTF">2022-09-28T17:43:00Z</dcterms:modified>
</cp:coreProperties>
</file>